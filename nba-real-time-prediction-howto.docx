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F99DA" w14:textId="2DF7FBED" w:rsidR="00C06ADB" w:rsidRDefault="00864E96">
      <w:pPr>
        <w:pStyle w:val="Subtitle"/>
      </w:pPr>
      <w:r>
        <w:t>Open Source Analytics</w:t>
      </w:r>
    </w:p>
    <w:p w14:paraId="7CBE05A7" w14:textId="5CA9D4D6" w:rsidR="00C06ADB" w:rsidRDefault="00CC419C">
      <w:pPr>
        <w:pStyle w:val="Title"/>
      </w:pPr>
      <w:r>
        <w:t>NBA Real Time Prediction using Spark</w:t>
      </w:r>
      <w:r w:rsidR="00424B90">
        <w:t xml:space="preserve"> v2</w:t>
      </w:r>
    </w:p>
    <w:p w14:paraId="20EBC01F" w14:textId="6918E13A" w:rsidR="00C06ADB" w:rsidRDefault="00864E96">
      <w:pPr>
        <w:pStyle w:val="Author"/>
      </w:pPr>
      <w:r>
        <w:t xml:space="preserve">Dustin </w:t>
      </w:r>
      <w:proofErr w:type="spellStart"/>
      <w:r>
        <w:t>VanStee</w:t>
      </w:r>
      <w:proofErr w:type="spellEnd"/>
    </w:p>
    <w:p w14:paraId="3A2CF0A6" w14:textId="59BC8127" w:rsidR="00864E96" w:rsidRDefault="00864E96">
      <w:pPr>
        <w:pStyle w:val="Author"/>
      </w:pPr>
      <w:r>
        <w:t>@</w:t>
      </w:r>
      <w:proofErr w:type="spellStart"/>
      <w:r>
        <w:t>dustinvanstee</w:t>
      </w:r>
      <w:proofErr w:type="spellEnd"/>
    </w:p>
    <w:p w14:paraId="0F3620D5" w14:textId="245C2029" w:rsidR="00C06ADB" w:rsidRDefault="00DF48DA">
      <w:r w:rsidRPr="00DF48DA">
        <w:rPr>
          <w:noProof/>
        </w:rPr>
        <w:drawing>
          <wp:inline distT="0" distB="0" distL="0" distR="0" wp14:anchorId="7D4A8DCC" wp14:editId="302EC133">
            <wp:extent cx="4356100" cy="22098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6100" cy="2209800"/>
                    </a:xfrm>
                    <a:prstGeom prst="rect">
                      <a:avLst/>
                    </a:prstGeom>
                  </pic:spPr>
                </pic:pic>
              </a:graphicData>
            </a:graphic>
          </wp:inline>
        </w:drawing>
      </w:r>
    </w:p>
    <w:p w14:paraId="496D67DA" w14:textId="77777777" w:rsidR="009C78F6" w:rsidRDefault="009C78F6"/>
    <w:p w14:paraId="12F65078" w14:textId="77777777" w:rsidR="003A7E45" w:rsidRDefault="003A7E45"/>
    <w:p w14:paraId="0E79BCFA" w14:textId="77777777" w:rsidR="003A7E45" w:rsidRDefault="003A7E45"/>
    <w:p w14:paraId="1C593CAE" w14:textId="77777777" w:rsidR="008A3F92" w:rsidRPr="008A3F92" w:rsidRDefault="008A3F92" w:rsidP="008A3F92">
      <w:pPr>
        <w:spacing w:before="100" w:beforeAutospacing="1" w:after="100" w:afterAutospacing="1"/>
        <w:rPr>
          <w:rFonts w:ascii="Times New Roman" w:hAnsi="Times New Roman" w:cs="Times New Roman"/>
        </w:rPr>
      </w:pPr>
      <w:r w:rsidRPr="008A3F92">
        <w:rPr>
          <w:rFonts w:ascii="Times New Roman" w:hAnsi="Times New Roman" w:cs="Times New Roman"/>
        </w:rPr>
        <w:t>This document is written so that the user can reproduce the NBA real time machine learning demo. The demo consists of 2 parts:</w:t>
      </w:r>
    </w:p>
    <w:p w14:paraId="2679A8A4" w14:textId="77777777" w:rsidR="008A3F92" w:rsidRPr="008A3F92" w:rsidRDefault="008A3F92" w:rsidP="008A3F92">
      <w:pPr>
        <w:numPr>
          <w:ilvl w:val="0"/>
          <w:numId w:val="32"/>
        </w:numPr>
        <w:spacing w:before="100" w:beforeAutospacing="1" w:after="100" w:afterAutospacing="1"/>
        <w:rPr>
          <w:rFonts w:ascii="Times New Roman" w:hAnsi="Times New Roman" w:cs="Times New Roman"/>
        </w:rPr>
      </w:pPr>
      <w:r w:rsidRPr="008A3F92">
        <w:rPr>
          <w:rFonts w:ascii="Times New Roman" w:hAnsi="Times New Roman" w:cs="Times New Roman"/>
        </w:rPr>
        <w:t>Data Analysis &amp; Modelling: We provide two approaches here:</w:t>
      </w:r>
    </w:p>
    <w:p w14:paraId="244775B8" w14:textId="77777777" w:rsidR="008A3F92" w:rsidRPr="008A3F92" w:rsidRDefault="008A3F92" w:rsidP="008A3F92">
      <w:pPr>
        <w:numPr>
          <w:ilvl w:val="1"/>
          <w:numId w:val="32"/>
        </w:numPr>
        <w:spacing w:before="100" w:beforeAutospacing="1" w:after="100" w:afterAutospacing="1"/>
        <w:rPr>
          <w:rFonts w:ascii="Times New Roman" w:eastAsia="Times New Roman" w:hAnsi="Times New Roman" w:cs="Times New Roman"/>
        </w:rPr>
      </w:pPr>
      <w:r w:rsidRPr="008A3F92">
        <w:rPr>
          <w:rFonts w:ascii="Times New Roman" w:eastAsia="Times New Roman" w:hAnsi="Times New Roman" w:cs="Times New Roman"/>
        </w:rPr>
        <w:t xml:space="preserve">IBM Data Science Experience(DSX): </w:t>
      </w:r>
      <w:proofErr w:type="spellStart"/>
      <w:r w:rsidRPr="008A3F92">
        <w:rPr>
          <w:rFonts w:ascii="Times New Roman" w:eastAsia="Times New Roman" w:hAnsi="Times New Roman" w:cs="Times New Roman"/>
        </w:rPr>
        <w:t>RStudio</w:t>
      </w:r>
      <w:proofErr w:type="spellEnd"/>
    </w:p>
    <w:p w14:paraId="647BDB06" w14:textId="77777777" w:rsidR="008A3F92" w:rsidRPr="008A3F92" w:rsidRDefault="008A3F92" w:rsidP="008A3F92">
      <w:pPr>
        <w:numPr>
          <w:ilvl w:val="1"/>
          <w:numId w:val="32"/>
        </w:numPr>
        <w:spacing w:before="100" w:beforeAutospacing="1" w:after="100" w:afterAutospacing="1"/>
        <w:rPr>
          <w:rFonts w:ascii="Times New Roman" w:eastAsia="Times New Roman" w:hAnsi="Times New Roman" w:cs="Times New Roman"/>
        </w:rPr>
      </w:pPr>
      <w:r w:rsidRPr="008A3F92">
        <w:rPr>
          <w:rFonts w:ascii="Times New Roman" w:eastAsia="Times New Roman" w:hAnsi="Times New Roman" w:cs="Times New Roman"/>
        </w:rPr>
        <w:t>IBM Data Scientist Workbench(DSWB): Zeppelin Notebook for the data scientist</w:t>
      </w:r>
    </w:p>
    <w:p w14:paraId="7E8E6472" w14:textId="77777777" w:rsidR="008A3F92" w:rsidRPr="008A3F92" w:rsidRDefault="008A3F92" w:rsidP="008A3F92">
      <w:pPr>
        <w:numPr>
          <w:ilvl w:val="0"/>
          <w:numId w:val="32"/>
        </w:numPr>
        <w:spacing w:before="100" w:beforeAutospacing="1" w:after="100" w:afterAutospacing="1"/>
        <w:rPr>
          <w:rFonts w:ascii="Times New Roman" w:hAnsi="Times New Roman" w:cs="Times New Roman"/>
        </w:rPr>
      </w:pPr>
      <w:r w:rsidRPr="008A3F92">
        <w:rPr>
          <w:rFonts w:ascii="Times New Roman" w:hAnsi="Times New Roman" w:cs="Times New Roman"/>
        </w:rPr>
        <w:t xml:space="preserve">Web application desired for user interaction on </w:t>
      </w:r>
      <w:proofErr w:type="spellStart"/>
      <w:r w:rsidRPr="008A3F92">
        <w:rPr>
          <w:rFonts w:ascii="Times New Roman" w:hAnsi="Times New Roman" w:cs="Times New Roman"/>
        </w:rPr>
        <w:t>Bluemix</w:t>
      </w:r>
      <w:proofErr w:type="spellEnd"/>
    </w:p>
    <w:p w14:paraId="67D5BD73" w14:textId="4E0B5216" w:rsidR="00CC419C" w:rsidRPr="008A3F92" w:rsidRDefault="008A3F92" w:rsidP="008A3F92">
      <w:pPr>
        <w:spacing w:before="100" w:beforeAutospacing="1" w:after="100" w:afterAutospacing="1"/>
        <w:rPr>
          <w:rFonts w:ascii="Times New Roman" w:hAnsi="Times New Roman" w:cs="Times New Roman"/>
        </w:rPr>
      </w:pPr>
      <w:r w:rsidRPr="008A3F92">
        <w:rPr>
          <w:rFonts w:ascii="Times New Roman" w:hAnsi="Times New Roman" w:cs="Times New Roman"/>
        </w:rPr>
        <w:t xml:space="preserve">After the environment is setup, there will be a brief description of the Logistic Regression model that was built, and how it was ‘wired’ into the </w:t>
      </w:r>
      <w:proofErr w:type="spellStart"/>
      <w:r w:rsidRPr="008A3F92">
        <w:rPr>
          <w:rFonts w:ascii="Times New Roman" w:hAnsi="Times New Roman" w:cs="Times New Roman"/>
        </w:rPr>
        <w:t>Bluemix</w:t>
      </w:r>
      <w:proofErr w:type="spellEnd"/>
      <w:r w:rsidRPr="008A3F92">
        <w:rPr>
          <w:rFonts w:ascii="Times New Roman" w:hAnsi="Times New Roman" w:cs="Times New Roman"/>
        </w:rPr>
        <w:t xml:space="preserve"> environment. Upon completion, you will have a full demo environment setup, with a live website.</w:t>
      </w:r>
    </w:p>
    <w:p w14:paraId="0DD1E44F" w14:textId="3EA3B176" w:rsidR="00CC419C" w:rsidRDefault="003A7E45" w:rsidP="0023790A">
      <w:pPr>
        <w:pStyle w:val="Heading1"/>
        <w:ind w:left="432"/>
      </w:pPr>
      <w:r>
        <w:t>Setup</w:t>
      </w:r>
      <w:r w:rsidR="00CC419C">
        <w:t xml:space="preserve"> the </w:t>
      </w:r>
      <w:r w:rsidR="008A0026">
        <w:t>DSX</w:t>
      </w:r>
      <w:r w:rsidR="00CC419C">
        <w:t xml:space="preserve"> Environment</w:t>
      </w:r>
    </w:p>
    <w:p w14:paraId="148CA370" w14:textId="77777777" w:rsidR="008A3F92" w:rsidRDefault="008A3F92" w:rsidP="008A3F92">
      <w:pPr>
        <w:pStyle w:val="NormalWeb"/>
      </w:pPr>
      <w:r>
        <w:t xml:space="preserve">The following steps will guide you through the process of setting up Data Science Experience. At the end of this section, you will be able to conduct data analysis and data modelling in </w:t>
      </w:r>
      <w:proofErr w:type="spellStart"/>
      <w:r>
        <w:t>RStudio</w:t>
      </w:r>
      <w:proofErr w:type="spellEnd"/>
      <w:r>
        <w:t xml:space="preserve"> integrated within DSX.</w:t>
      </w:r>
    </w:p>
    <w:p w14:paraId="7266BA0E" w14:textId="77777777" w:rsidR="008A3F92" w:rsidRDefault="008A3F92" w:rsidP="008A3F92">
      <w:pPr>
        <w:pStyle w:val="NormalWeb"/>
        <w:numPr>
          <w:ilvl w:val="0"/>
          <w:numId w:val="33"/>
        </w:numPr>
      </w:pPr>
      <w:r>
        <w:t xml:space="preserve">Download the </w:t>
      </w:r>
      <w:hyperlink r:id="rId8" w:history="1">
        <w:r>
          <w:rPr>
            <w:rStyle w:val="Hyperlink"/>
          </w:rPr>
          <w:t>project</w:t>
        </w:r>
      </w:hyperlink>
      <w:r>
        <w:t xml:space="preserve"> from GitHub.</w:t>
      </w:r>
    </w:p>
    <w:p w14:paraId="69FC9808" w14:textId="77777777" w:rsidR="008A3F92" w:rsidRDefault="008A3F92" w:rsidP="008A3F92">
      <w:pPr>
        <w:pStyle w:val="NormalWeb"/>
        <w:numPr>
          <w:ilvl w:val="0"/>
          <w:numId w:val="33"/>
        </w:numPr>
      </w:pPr>
      <w:r>
        <w:lastRenderedPageBreak/>
        <w:t xml:space="preserve">Log in to </w:t>
      </w:r>
      <w:hyperlink r:id="rId9" w:history="1">
        <w:r>
          <w:rPr>
            <w:rStyle w:val="Hyperlink"/>
          </w:rPr>
          <w:t>DSX</w:t>
        </w:r>
      </w:hyperlink>
      <w:r>
        <w:t>. (Sign up if you have not done so!)</w:t>
      </w:r>
    </w:p>
    <w:p w14:paraId="384A69AA" w14:textId="36D20125" w:rsidR="008A3F92" w:rsidRDefault="008A3F92" w:rsidP="008A3F92">
      <w:pPr>
        <w:pStyle w:val="NormalWeb"/>
        <w:ind w:left="720"/>
      </w:pPr>
      <w:r>
        <w:rPr>
          <w:noProof/>
        </w:rPr>
        <w:drawing>
          <wp:inline distT="0" distB="0" distL="0" distR="0" wp14:anchorId="3DFE029A" wp14:editId="7C67A68C">
            <wp:extent cx="6071870" cy="1910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9-19 at 2.36.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1870" cy="1910080"/>
                    </a:xfrm>
                    <a:prstGeom prst="rect">
                      <a:avLst/>
                    </a:prstGeom>
                  </pic:spPr>
                </pic:pic>
              </a:graphicData>
            </a:graphic>
          </wp:inline>
        </w:drawing>
      </w:r>
    </w:p>
    <w:p w14:paraId="33D9B530" w14:textId="7F6CE0F2" w:rsidR="008A3F92" w:rsidRPr="008A3F92" w:rsidRDefault="008A3F92" w:rsidP="008A3F92">
      <w:pPr>
        <w:numPr>
          <w:ilvl w:val="0"/>
          <w:numId w:val="34"/>
        </w:numPr>
        <w:spacing w:before="100" w:beforeAutospacing="1" w:after="100" w:afterAutospacing="1"/>
        <w:rPr>
          <w:rFonts w:ascii="Times New Roman" w:eastAsia="Times New Roman" w:hAnsi="Times New Roman" w:cs="Times New Roman"/>
        </w:rPr>
      </w:pPr>
      <w:r w:rsidRPr="008A3F92">
        <w:rPr>
          <w:rFonts w:ascii="Times New Roman" w:eastAsia="Times New Roman" w:hAnsi="Times New Roman" w:cs="Times New Roman"/>
        </w:rPr>
        <w:t>Click</w:t>
      </w:r>
      <w:r>
        <w:rPr>
          <w:rFonts w:ascii="Times New Roman" w:eastAsia="Times New Roman" w:hAnsi="Times New Roman" w:cs="Times New Roman"/>
          <w:noProof/>
        </w:rPr>
        <w:drawing>
          <wp:inline distT="0" distB="0" distL="0" distR="0" wp14:anchorId="6FA68FFA" wp14:editId="6B8665A8">
            <wp:extent cx="380210" cy="27397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9-19 at 2.45.3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827" cy="285949"/>
                    </a:xfrm>
                    <a:prstGeom prst="rect">
                      <a:avLst/>
                    </a:prstGeom>
                  </pic:spPr>
                </pic:pic>
              </a:graphicData>
            </a:graphic>
          </wp:inline>
        </w:drawing>
      </w:r>
      <w:r w:rsidRPr="008A3F92">
        <w:rPr>
          <w:rFonts w:ascii="Times New Roman" w:eastAsia="Times New Roman" w:hAnsi="Times New Roman" w:cs="Times New Roman"/>
        </w:rPr>
        <w:t xml:space="preserve"> to show the hidden si</w:t>
      </w:r>
      <w:r>
        <w:rPr>
          <w:rFonts w:ascii="Times New Roman" w:eastAsia="Times New Roman" w:hAnsi="Times New Roman" w:cs="Times New Roman"/>
        </w:rPr>
        <w:t xml:space="preserve">de panel on the left and open </w:t>
      </w:r>
      <w:proofErr w:type="spellStart"/>
      <w:r>
        <w:rPr>
          <w:rFonts w:ascii="Times New Roman" w:eastAsia="Times New Roman" w:hAnsi="Times New Roman" w:cs="Times New Roman"/>
        </w:rPr>
        <w:t>R</w:t>
      </w:r>
      <w:r w:rsidRPr="008A3F92">
        <w:rPr>
          <w:rFonts w:ascii="Times New Roman" w:eastAsia="Times New Roman" w:hAnsi="Times New Roman" w:cs="Times New Roman"/>
        </w:rPr>
        <w:t>Studio</w:t>
      </w:r>
      <w:proofErr w:type="spellEnd"/>
      <w:r w:rsidRPr="008A3F92">
        <w:rPr>
          <w:rFonts w:ascii="Times New Roman" w:eastAsia="Times New Roman" w:hAnsi="Times New Roman" w:cs="Times New Roman"/>
        </w:rPr>
        <w:t>.</w:t>
      </w:r>
    </w:p>
    <w:p w14:paraId="19C468DD" w14:textId="3EFB154B" w:rsidR="008A3F92" w:rsidRDefault="008A3F92" w:rsidP="00A17EB6">
      <w:r>
        <w:rPr>
          <w:noProof/>
        </w:rPr>
        <w:drawing>
          <wp:inline distT="0" distB="0" distL="0" distR="0" wp14:anchorId="416CC400" wp14:editId="5BA5D445">
            <wp:extent cx="6071870" cy="3382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19 at 2.39.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1870" cy="3382010"/>
                    </a:xfrm>
                    <a:prstGeom prst="rect">
                      <a:avLst/>
                    </a:prstGeom>
                  </pic:spPr>
                </pic:pic>
              </a:graphicData>
            </a:graphic>
          </wp:inline>
        </w:drawing>
      </w:r>
    </w:p>
    <w:p w14:paraId="1EF7B26A" w14:textId="77777777" w:rsidR="008A3F92" w:rsidRDefault="008A3F92" w:rsidP="00A17EB6"/>
    <w:p w14:paraId="1F8634A5" w14:textId="52D57046" w:rsidR="008A3F92" w:rsidRDefault="008A3F92" w:rsidP="008A3F92">
      <w:pPr>
        <w:numPr>
          <w:ilvl w:val="0"/>
          <w:numId w:val="35"/>
        </w:numPr>
        <w:spacing w:before="100" w:beforeAutospacing="1" w:after="100" w:afterAutospacing="1"/>
        <w:rPr>
          <w:rFonts w:ascii="Times New Roman" w:eastAsia="Times New Roman" w:hAnsi="Times New Roman" w:cs="Times New Roman"/>
        </w:rPr>
      </w:pPr>
      <w:r w:rsidRPr="008A3F92">
        <w:rPr>
          <w:rFonts w:ascii="Times New Roman" w:eastAsia="Times New Roman" w:hAnsi="Times New Roman" w:cs="Times New Roman"/>
        </w:rPr>
        <w:t xml:space="preserve">It only takes a few seconds for the </w:t>
      </w:r>
      <w:proofErr w:type="spellStart"/>
      <w:r w:rsidRPr="008A3F92">
        <w:rPr>
          <w:rFonts w:ascii="Times New Roman" w:eastAsia="Times New Roman" w:hAnsi="Times New Roman" w:cs="Times New Roman"/>
        </w:rPr>
        <w:t>RStudio</w:t>
      </w:r>
      <w:proofErr w:type="spellEnd"/>
      <w:r w:rsidRPr="008A3F92">
        <w:rPr>
          <w:rFonts w:ascii="Times New Roman" w:eastAsia="Times New Roman" w:hAnsi="Times New Roman" w:cs="Times New Roman"/>
        </w:rPr>
        <w:t xml:space="preserve"> to set up. Click upload and use browse to find the </w:t>
      </w:r>
      <w:r>
        <w:rPr>
          <w:rFonts w:ascii="Times New Roman" w:eastAsia="Times New Roman" w:hAnsi="Times New Roman" w:cs="Times New Roman"/>
        </w:rPr>
        <w:t>.zip file you have just downloa</w:t>
      </w:r>
      <w:r w:rsidRPr="008A3F92">
        <w:rPr>
          <w:rFonts w:ascii="Times New Roman" w:eastAsia="Times New Roman" w:hAnsi="Times New Roman" w:cs="Times New Roman"/>
        </w:rPr>
        <w:t>d and then click OK.</w:t>
      </w:r>
    </w:p>
    <w:p w14:paraId="614112E2" w14:textId="497E25ED" w:rsidR="008A3F92" w:rsidRPr="008A3F92" w:rsidRDefault="008A3F92" w:rsidP="008A3F92">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3360" behindDoc="0" locked="0" layoutInCell="1" allowOverlap="1" wp14:anchorId="506AFA87" wp14:editId="7B63329C">
            <wp:simplePos x="0" y="0"/>
            <wp:positionH relativeFrom="margin">
              <wp:align>center</wp:align>
            </wp:positionH>
            <wp:positionV relativeFrom="margin">
              <wp:align>top</wp:align>
            </wp:positionV>
            <wp:extent cx="6071870" cy="33108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19 at 3.06.3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1870" cy="3310890"/>
                    </a:xfrm>
                    <a:prstGeom prst="rect">
                      <a:avLst/>
                    </a:prstGeom>
                  </pic:spPr>
                </pic:pic>
              </a:graphicData>
            </a:graphic>
          </wp:anchor>
        </w:drawing>
      </w:r>
    </w:p>
    <w:p w14:paraId="1F8454F7" w14:textId="021B26AB" w:rsidR="008A3F92" w:rsidRDefault="008A3F92" w:rsidP="00A17EB6">
      <w:r>
        <w:rPr>
          <w:noProof/>
        </w:rPr>
        <w:drawing>
          <wp:inline distT="0" distB="0" distL="0" distR="0" wp14:anchorId="66A72770" wp14:editId="4B7E53B3">
            <wp:extent cx="6071870" cy="3888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9-19 at 3.20.19 PM.png"/>
                    <pic:cNvPicPr/>
                  </pic:nvPicPr>
                  <pic:blipFill>
                    <a:blip r:embed="rId14">
                      <a:extLst>
                        <a:ext uri="{28A0092B-C50C-407E-A947-70E740481C1C}">
                          <a14:useLocalDpi xmlns:a14="http://schemas.microsoft.com/office/drawing/2010/main" val="0"/>
                        </a:ext>
                      </a:extLst>
                    </a:blip>
                    <a:stretch>
                      <a:fillRect/>
                    </a:stretch>
                  </pic:blipFill>
                  <pic:spPr>
                    <a:xfrm>
                      <a:off x="0" y="0"/>
                      <a:ext cx="6071870" cy="3888105"/>
                    </a:xfrm>
                    <a:prstGeom prst="rect">
                      <a:avLst/>
                    </a:prstGeom>
                  </pic:spPr>
                </pic:pic>
              </a:graphicData>
            </a:graphic>
          </wp:inline>
        </w:drawing>
      </w:r>
    </w:p>
    <w:p w14:paraId="30310612" w14:textId="77777777" w:rsidR="008A3F92" w:rsidRDefault="008A3F92" w:rsidP="008A3F92">
      <w:pPr>
        <w:rPr>
          <w:rFonts w:ascii="Times New Roman" w:eastAsia="Times New Roman" w:hAnsi="Times New Roman" w:cs="Times New Roman"/>
        </w:rPr>
      </w:pPr>
    </w:p>
    <w:p w14:paraId="6CB67EF2" w14:textId="77777777" w:rsidR="008A3F92" w:rsidRDefault="008A3F92" w:rsidP="008A3F92">
      <w:pPr>
        <w:rPr>
          <w:rFonts w:ascii="Times New Roman" w:eastAsia="Times New Roman" w:hAnsi="Times New Roman" w:cs="Times New Roman"/>
        </w:rPr>
      </w:pPr>
      <w:r w:rsidRPr="008A3F92">
        <w:rPr>
          <w:rFonts w:ascii="Times New Roman" w:eastAsia="Times New Roman" w:hAnsi="Times New Roman" w:cs="Times New Roman"/>
        </w:rPr>
        <w:t>The uploaded file will be shown as following.</w:t>
      </w:r>
    </w:p>
    <w:p w14:paraId="63C2B9A0" w14:textId="13C00096" w:rsidR="008A3F92" w:rsidRPr="008A3F92" w:rsidRDefault="008A3F92" w:rsidP="008A3F9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E3256D" wp14:editId="3FAE95F9">
            <wp:extent cx="6071870" cy="2122805"/>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9-19 at 3.23.35 PM.png"/>
                    <pic:cNvPicPr/>
                  </pic:nvPicPr>
                  <pic:blipFill>
                    <a:blip r:embed="rId15">
                      <a:extLst>
                        <a:ext uri="{28A0092B-C50C-407E-A947-70E740481C1C}">
                          <a14:useLocalDpi xmlns:a14="http://schemas.microsoft.com/office/drawing/2010/main" val="0"/>
                        </a:ext>
                      </a:extLst>
                    </a:blip>
                    <a:stretch>
                      <a:fillRect/>
                    </a:stretch>
                  </pic:blipFill>
                  <pic:spPr>
                    <a:xfrm>
                      <a:off x="0" y="0"/>
                      <a:ext cx="6071870" cy="2122805"/>
                    </a:xfrm>
                    <a:prstGeom prst="rect">
                      <a:avLst/>
                    </a:prstGeom>
                  </pic:spPr>
                </pic:pic>
              </a:graphicData>
            </a:graphic>
          </wp:inline>
        </w:drawing>
      </w:r>
    </w:p>
    <w:p w14:paraId="32BC5402" w14:textId="77777777" w:rsidR="008A3F92" w:rsidRDefault="008A3F92" w:rsidP="00A17EB6"/>
    <w:p w14:paraId="552C01AB" w14:textId="4AC73D64" w:rsidR="008A3F92" w:rsidRDefault="008A3F92" w:rsidP="008A3F92">
      <w:pPr>
        <w:pStyle w:val="ListParagraph"/>
        <w:numPr>
          <w:ilvl w:val="0"/>
          <w:numId w:val="35"/>
        </w:numPr>
        <w:rPr>
          <w:rFonts w:ascii="Times New Roman" w:eastAsia="Times New Roman" w:hAnsi="Times New Roman" w:cs="Times New Roman"/>
        </w:rPr>
      </w:pPr>
      <w:r w:rsidRPr="008A3F92">
        <w:rPr>
          <w:rFonts w:ascii="Times New Roman" w:eastAsia="Times New Roman" w:hAnsi="Times New Roman" w:cs="Times New Roman"/>
        </w:rPr>
        <w:t xml:space="preserve">Open </w:t>
      </w:r>
      <w:r w:rsidRPr="008A3F92">
        <w:rPr>
          <w:rFonts w:ascii="Times New Roman" w:eastAsia="Times New Roman" w:hAnsi="Times New Roman" w:cs="Times New Roman"/>
          <w:b/>
          <w:bCs/>
        </w:rPr>
        <w:t>NBA_Data_Wrangling_v</w:t>
      </w:r>
      <w:proofErr w:type="gramStart"/>
      <w:r w:rsidRPr="008A3F92">
        <w:rPr>
          <w:rFonts w:ascii="Times New Roman" w:eastAsia="Times New Roman" w:hAnsi="Times New Roman" w:cs="Times New Roman"/>
          <w:b/>
          <w:bCs/>
        </w:rPr>
        <w:t>2.Rmd</w:t>
      </w:r>
      <w:proofErr w:type="gramEnd"/>
      <w:r w:rsidRPr="008A3F92">
        <w:rPr>
          <w:rFonts w:ascii="Times New Roman" w:eastAsia="Times New Roman" w:hAnsi="Times New Roman" w:cs="Times New Roman"/>
        </w:rPr>
        <w:t xml:space="preserve"> in the folder </w:t>
      </w:r>
      <w:r w:rsidRPr="008A3F92">
        <w:rPr>
          <w:rFonts w:ascii="Times New Roman" w:eastAsia="Times New Roman" w:hAnsi="Times New Roman" w:cs="Times New Roman"/>
          <w:i/>
          <w:iCs/>
        </w:rPr>
        <w:t>/</w:t>
      </w:r>
      <w:proofErr w:type="spellStart"/>
      <w:r w:rsidRPr="008A3F92">
        <w:rPr>
          <w:rFonts w:ascii="Times New Roman" w:eastAsia="Times New Roman" w:hAnsi="Times New Roman" w:cs="Times New Roman"/>
          <w:i/>
          <w:iCs/>
        </w:rPr>
        <w:t>nba</w:t>
      </w:r>
      <w:proofErr w:type="spellEnd"/>
      <w:r w:rsidRPr="008A3F92">
        <w:rPr>
          <w:rFonts w:ascii="Times New Roman" w:eastAsia="Times New Roman" w:hAnsi="Times New Roman" w:cs="Times New Roman"/>
          <w:i/>
          <w:iCs/>
        </w:rPr>
        <w:t>-</w:t>
      </w:r>
      <w:proofErr w:type="spellStart"/>
      <w:r w:rsidRPr="008A3F92">
        <w:rPr>
          <w:rFonts w:ascii="Times New Roman" w:eastAsia="Times New Roman" w:hAnsi="Times New Roman" w:cs="Times New Roman"/>
          <w:i/>
          <w:iCs/>
        </w:rPr>
        <w:t>rt</w:t>
      </w:r>
      <w:proofErr w:type="spellEnd"/>
      <w:r w:rsidRPr="008A3F92">
        <w:rPr>
          <w:rFonts w:ascii="Times New Roman" w:eastAsia="Times New Roman" w:hAnsi="Times New Roman" w:cs="Times New Roman"/>
          <w:i/>
          <w:iCs/>
        </w:rPr>
        <w:t>-prediction/</w:t>
      </w:r>
      <w:proofErr w:type="spellStart"/>
      <w:r w:rsidRPr="008A3F92">
        <w:rPr>
          <w:rFonts w:ascii="Times New Roman" w:eastAsia="Times New Roman" w:hAnsi="Times New Roman" w:cs="Times New Roman"/>
          <w:i/>
          <w:iCs/>
        </w:rPr>
        <w:t>DSX_NBA_Demo_in_R</w:t>
      </w:r>
      <w:proofErr w:type="spellEnd"/>
      <w:r w:rsidRPr="008A3F92">
        <w:rPr>
          <w:rFonts w:ascii="Times New Roman" w:eastAsia="Times New Roman" w:hAnsi="Times New Roman" w:cs="Times New Roman"/>
        </w:rPr>
        <w:t xml:space="preserve">. And click </w:t>
      </w:r>
      <w:r w:rsidRPr="008A3F92">
        <w:rPr>
          <w:rFonts w:ascii="Times New Roman" w:eastAsia="Times New Roman" w:hAnsi="Times New Roman" w:cs="Times New Roman"/>
          <w:b/>
          <w:bCs/>
        </w:rPr>
        <w:t>Knit HTML</w:t>
      </w:r>
      <w:r w:rsidRPr="008A3F92">
        <w:rPr>
          <w:rFonts w:ascii="Times New Roman" w:eastAsia="Times New Roman" w:hAnsi="Times New Roman" w:cs="Times New Roman"/>
        </w:rPr>
        <w:t xml:space="preserve"> you will get the webpage as we have presented. If there pops up any windows asking for package updates, just click yes.</w:t>
      </w:r>
      <w:r w:rsidRPr="008A3F92">
        <w:rPr>
          <w:rFonts w:ascii="Times New Roman" w:eastAsia="Times New Roman" w:hAnsi="Times New Roman" w:cs="Times New Roman"/>
        </w:rPr>
        <w:br/>
        <w:t xml:space="preserve">Open </w:t>
      </w:r>
      <w:r w:rsidRPr="008A3F92">
        <w:rPr>
          <w:rFonts w:ascii="Times New Roman" w:eastAsia="Times New Roman" w:hAnsi="Times New Roman" w:cs="Times New Roman"/>
          <w:b/>
          <w:bCs/>
        </w:rPr>
        <w:t>NBA_Logistic_Regression_v2.Rmd</w:t>
      </w:r>
      <w:r w:rsidRPr="008A3F92">
        <w:rPr>
          <w:rFonts w:ascii="Times New Roman" w:eastAsia="Times New Roman" w:hAnsi="Times New Roman" w:cs="Times New Roman"/>
        </w:rPr>
        <w:t xml:space="preserve"> if you want to run data modelling session.</w:t>
      </w:r>
    </w:p>
    <w:p w14:paraId="59A8756E" w14:textId="43EA553A" w:rsidR="008A3F92" w:rsidRPr="008A3F92" w:rsidRDefault="008A3F92" w:rsidP="008A3F92">
      <w:pPr>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D45E93" wp14:editId="31F56764">
            <wp:extent cx="6071870" cy="3093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9-19 at 5.01.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1870" cy="3093085"/>
                    </a:xfrm>
                    <a:prstGeom prst="rect">
                      <a:avLst/>
                    </a:prstGeom>
                  </pic:spPr>
                </pic:pic>
              </a:graphicData>
            </a:graphic>
          </wp:inline>
        </w:drawing>
      </w:r>
    </w:p>
    <w:p w14:paraId="46E7B6EA" w14:textId="77777777" w:rsidR="008A3F92" w:rsidRDefault="008A3F92" w:rsidP="00A17EB6"/>
    <w:p w14:paraId="42610B78" w14:textId="77777777" w:rsidR="008A3F92" w:rsidRDefault="008A3F92" w:rsidP="00A17EB6"/>
    <w:p w14:paraId="1959038D" w14:textId="0AFC8714" w:rsidR="00A17EB6" w:rsidRDefault="0023790A" w:rsidP="008A0026">
      <w:pPr>
        <w:pStyle w:val="Note"/>
      </w:pPr>
      <w:r w:rsidRPr="0023790A">
        <w:t xml:space="preserve">We use </w:t>
      </w:r>
      <w:proofErr w:type="spellStart"/>
      <w:r w:rsidRPr="0023790A">
        <w:t>Rmarkdown</w:t>
      </w:r>
      <w:proofErr w:type="spellEnd"/>
      <w:r w:rsidRPr="0023790A">
        <w:t xml:space="preserve"> for reporting purpose. You can directly run R codes in the chunks to conduct data analysis. There is more documentation within the </w:t>
      </w:r>
      <w:proofErr w:type="spellStart"/>
      <w:r w:rsidRPr="0023790A">
        <w:t>Rmarkdown</w:t>
      </w:r>
      <w:proofErr w:type="spellEnd"/>
      <w:r>
        <w:t xml:space="preserve"> file</w:t>
      </w:r>
      <w:proofErr w:type="gramStart"/>
      <w:r w:rsidRPr="0023790A">
        <w:t>(.</w:t>
      </w:r>
      <w:proofErr w:type="spellStart"/>
      <w:r w:rsidRPr="0023790A">
        <w:t>Rmd</w:t>
      </w:r>
      <w:proofErr w:type="spellEnd"/>
      <w:proofErr w:type="gramEnd"/>
      <w:r w:rsidRPr="0023790A">
        <w:t>) to guide you through that portion of the demo.</w:t>
      </w:r>
    </w:p>
    <w:p w14:paraId="49325709" w14:textId="77777777" w:rsidR="008A0026" w:rsidRDefault="008A0026" w:rsidP="00A17EB6"/>
    <w:p w14:paraId="5793BD3B" w14:textId="77777777" w:rsidR="00A17EB6" w:rsidRDefault="00A17EB6" w:rsidP="0023790A">
      <w:pPr>
        <w:pStyle w:val="Heading1"/>
        <w:ind w:left="432"/>
      </w:pPr>
      <w:r>
        <w:t>Setup the DSWB Environment</w:t>
      </w:r>
    </w:p>
    <w:p w14:paraId="06E9EF73" w14:textId="77777777" w:rsidR="00A17EB6" w:rsidRPr="00A17EB6" w:rsidRDefault="00A17EB6" w:rsidP="00A17EB6"/>
    <w:p w14:paraId="7F5145D7" w14:textId="77777777" w:rsidR="003A7E45" w:rsidRDefault="003A7E45" w:rsidP="00CC419C"/>
    <w:p w14:paraId="24B29522" w14:textId="1550E0F1" w:rsidR="003A7E45" w:rsidRDefault="003A7E45" w:rsidP="00CC419C">
      <w:r>
        <w:lastRenderedPageBreak/>
        <w:t xml:space="preserve">The following steps will guide you through the process of setting up </w:t>
      </w:r>
      <w:proofErr w:type="spellStart"/>
      <w:r>
        <w:t>datascientist</w:t>
      </w:r>
      <w:proofErr w:type="spellEnd"/>
      <w:r>
        <w:t xml:space="preserve"> workbench.  At the end of this section, you will be able to run your zeppelin notebook and create a logistic regression model in Spark.</w:t>
      </w:r>
    </w:p>
    <w:p w14:paraId="6BF15764" w14:textId="77777777" w:rsidR="003A7E45" w:rsidRPr="00CC419C" w:rsidRDefault="003A7E45" w:rsidP="00CC419C"/>
    <w:p w14:paraId="0379EBF0" w14:textId="77777777" w:rsidR="0003098C" w:rsidRPr="00CC419C" w:rsidRDefault="00E05087" w:rsidP="00CC419C">
      <w:pPr>
        <w:pStyle w:val="ListNumber"/>
      </w:pPr>
      <w:r w:rsidRPr="00CC419C">
        <w:t xml:space="preserve">download </w:t>
      </w:r>
      <w:hyperlink r:id="rId17" w:history="1">
        <w:r w:rsidRPr="00CC419C">
          <w:rPr>
            <w:rStyle w:val="Hyperlink"/>
            <w:color w:val="auto"/>
            <w:u w:val="none"/>
          </w:rPr>
          <w:t>https://</w:t>
        </w:r>
      </w:hyperlink>
      <w:hyperlink r:id="rId18" w:history="1">
        <w:r w:rsidRPr="00CC419C">
          <w:rPr>
            <w:rStyle w:val="Hyperlink"/>
            <w:color w:val="auto"/>
            <w:u w:val="none"/>
          </w:rPr>
          <w:t>github.com/dustinvanstee/nba-rt-prediction</w:t>
        </w:r>
      </w:hyperlink>
      <w:r w:rsidRPr="00CC419C">
        <w:t xml:space="preserve"> project  </w:t>
      </w:r>
    </w:p>
    <w:p w14:paraId="775CFAAD" w14:textId="50B79CC9" w:rsidR="0003098C" w:rsidRDefault="003A7E45" w:rsidP="00CC419C">
      <w:pPr>
        <w:pStyle w:val="ListNumber"/>
      </w:pPr>
      <w:r>
        <w:t>Setup</w:t>
      </w:r>
      <w:r w:rsidR="00E05087" w:rsidRPr="00CC419C">
        <w:t xml:space="preserve"> DSWB environment</w:t>
      </w:r>
    </w:p>
    <w:p w14:paraId="2F06B51F" w14:textId="2F5F2188" w:rsidR="003A7E45" w:rsidRPr="00CC419C" w:rsidRDefault="003A7E45" w:rsidP="003A7E45">
      <w:pPr>
        <w:pStyle w:val="ListNumber"/>
        <w:numPr>
          <w:ilvl w:val="1"/>
          <w:numId w:val="16"/>
        </w:numPr>
      </w:pPr>
      <w:r>
        <w:t>create userid if you have not already done so</w:t>
      </w:r>
    </w:p>
    <w:p w14:paraId="4509AA4B" w14:textId="4D8AB0B4" w:rsidR="0003098C" w:rsidRPr="00CC419C" w:rsidRDefault="00E05087" w:rsidP="00CC419C">
      <w:pPr>
        <w:pStyle w:val="ListNumber"/>
        <w:numPr>
          <w:ilvl w:val="1"/>
          <w:numId w:val="16"/>
        </w:numPr>
      </w:pPr>
      <w:r w:rsidRPr="00CC419C">
        <w:t xml:space="preserve">For the zeppelin notebook in datascientistworkbench, you will need </w:t>
      </w:r>
      <w:r w:rsidR="003A7E45">
        <w:t xml:space="preserve">to upload </w:t>
      </w:r>
      <w:r w:rsidRPr="00CC419C">
        <w:t>3</w:t>
      </w:r>
      <w:r w:rsidR="00424B90">
        <w:t xml:space="preserve"> notebooks and 2 data</w:t>
      </w:r>
      <w:r w:rsidRPr="00CC419C">
        <w:t xml:space="preserve"> files</w:t>
      </w:r>
      <w:r w:rsidR="003A7E45">
        <w:t xml:space="preserve"> into the environment</w:t>
      </w:r>
      <w:r w:rsidRPr="00CC419C">
        <w:t xml:space="preserve">. </w:t>
      </w:r>
    </w:p>
    <w:p w14:paraId="1ED6EB5F" w14:textId="78EBF973" w:rsidR="0003098C" w:rsidRPr="00CC419C" w:rsidRDefault="00E05087" w:rsidP="00CC419C">
      <w:pPr>
        <w:pStyle w:val="ListNumber"/>
        <w:numPr>
          <w:ilvl w:val="2"/>
          <w:numId w:val="16"/>
        </w:numPr>
      </w:pPr>
      <w:r w:rsidRPr="00CC419C">
        <w:t xml:space="preserve">Copy nbaodds.xml </w:t>
      </w:r>
      <w:r w:rsidR="003A7E45">
        <w:t xml:space="preserve">into </w:t>
      </w:r>
      <w:r w:rsidRPr="00CC419C">
        <w:t>/data/resources</w:t>
      </w:r>
    </w:p>
    <w:p w14:paraId="3610531C" w14:textId="0FCDBB53" w:rsidR="0003098C" w:rsidRDefault="00E05087" w:rsidP="00CC419C">
      <w:pPr>
        <w:pStyle w:val="ListNumber"/>
        <w:numPr>
          <w:ilvl w:val="2"/>
          <w:numId w:val="16"/>
        </w:numPr>
      </w:pPr>
      <w:r w:rsidRPr="00CC419C">
        <w:t xml:space="preserve">Copy scores_nba.test.dat </w:t>
      </w:r>
      <w:r w:rsidR="003A7E45">
        <w:t>in</w:t>
      </w:r>
      <w:r w:rsidRPr="00CC419C">
        <w:t>to /data/resources</w:t>
      </w:r>
    </w:p>
    <w:p w14:paraId="2B512A78" w14:textId="77777777" w:rsidR="00845E1F" w:rsidRDefault="00845E1F" w:rsidP="00845E1F">
      <w:pPr>
        <w:pStyle w:val="ListNumber"/>
        <w:numPr>
          <w:ilvl w:val="0"/>
          <w:numId w:val="0"/>
        </w:numPr>
        <w:ind w:left="2160"/>
      </w:pPr>
      <w:r w:rsidRPr="00845E1F">
        <w:rPr>
          <w:noProof/>
        </w:rPr>
        <w:drawing>
          <wp:anchor distT="0" distB="0" distL="114300" distR="114300" simplePos="0" relativeHeight="251659264" behindDoc="0" locked="0" layoutInCell="1" allowOverlap="1" wp14:anchorId="06F5C14F" wp14:editId="1D059A11">
            <wp:simplePos x="0" y="0"/>
            <wp:positionH relativeFrom="column">
              <wp:posOffset>850265</wp:posOffset>
            </wp:positionH>
            <wp:positionV relativeFrom="paragraph">
              <wp:posOffset>0</wp:posOffset>
            </wp:positionV>
            <wp:extent cx="6071616" cy="2715768"/>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71616" cy="2715768"/>
                    </a:xfrm>
                    <a:prstGeom prst="rect">
                      <a:avLst/>
                    </a:prstGeom>
                  </pic:spPr>
                </pic:pic>
              </a:graphicData>
            </a:graphic>
            <wp14:sizeRelH relativeFrom="margin">
              <wp14:pctWidth>0</wp14:pctWidth>
            </wp14:sizeRelH>
            <wp14:sizeRelV relativeFrom="margin">
              <wp14:pctHeight>0</wp14:pctHeight>
            </wp14:sizeRelV>
          </wp:anchor>
        </w:drawing>
      </w:r>
    </w:p>
    <w:p w14:paraId="63D71A81" w14:textId="34944B2B" w:rsidR="00CC419C" w:rsidRDefault="00845E1F" w:rsidP="00CC419C">
      <w:pPr>
        <w:pStyle w:val="ListNumber"/>
        <w:numPr>
          <w:ilvl w:val="2"/>
          <w:numId w:val="16"/>
        </w:numPr>
      </w:pPr>
      <w:r w:rsidRPr="00845E1F">
        <w:rPr>
          <w:noProof/>
        </w:rPr>
        <w:drawing>
          <wp:anchor distT="0" distB="0" distL="114300" distR="114300" simplePos="0" relativeHeight="251658240" behindDoc="0" locked="0" layoutInCell="1" allowOverlap="1" wp14:anchorId="5C1DDC18" wp14:editId="00916A2D">
            <wp:simplePos x="0" y="0"/>
            <wp:positionH relativeFrom="column">
              <wp:posOffset>800100</wp:posOffset>
            </wp:positionH>
            <wp:positionV relativeFrom="paragraph">
              <wp:posOffset>226695</wp:posOffset>
            </wp:positionV>
            <wp:extent cx="6071235" cy="27247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71235" cy="2724785"/>
                    </a:xfrm>
                    <a:prstGeom prst="rect">
                      <a:avLst/>
                    </a:prstGeom>
                  </pic:spPr>
                </pic:pic>
              </a:graphicData>
            </a:graphic>
            <wp14:sizeRelH relativeFrom="margin">
              <wp14:pctWidth>0</wp14:pctWidth>
            </wp14:sizeRelH>
            <wp14:sizeRelV relativeFrom="margin">
              <wp14:pctHeight>0</wp14:pctHeight>
            </wp14:sizeRelV>
          </wp:anchor>
        </w:drawing>
      </w:r>
      <w:r w:rsidR="00CC419C">
        <w:t xml:space="preserve">Import </w:t>
      </w:r>
      <w:r w:rsidR="00741F0F">
        <w:t xml:space="preserve">the 3 </w:t>
      </w:r>
      <w:proofErr w:type="spellStart"/>
      <w:r w:rsidR="00741F0F">
        <w:t>json</w:t>
      </w:r>
      <w:proofErr w:type="spellEnd"/>
      <w:r w:rsidR="00741F0F">
        <w:t xml:space="preserve"> notebooks</w:t>
      </w:r>
      <w:r w:rsidR="00CC419C">
        <w:t xml:space="preserve"> into your zeppelin Environment</w:t>
      </w:r>
    </w:p>
    <w:p w14:paraId="4E20A9B1" w14:textId="77777777" w:rsidR="00845E1F" w:rsidRDefault="00845E1F" w:rsidP="00845E1F">
      <w:pPr>
        <w:pStyle w:val="ListNumber"/>
        <w:numPr>
          <w:ilvl w:val="0"/>
          <w:numId w:val="0"/>
        </w:numPr>
        <w:ind w:left="2160"/>
      </w:pPr>
    </w:p>
    <w:p w14:paraId="3814716F" w14:textId="77777777" w:rsidR="00741F0F" w:rsidRDefault="00845E1F" w:rsidP="00845E1F">
      <w:r>
        <w:t>Congratulations, you can now run the rest of the demo from within the notebook!</w:t>
      </w:r>
      <w:r w:rsidR="003A7E45">
        <w:t xml:space="preserve">  </w:t>
      </w:r>
    </w:p>
    <w:p w14:paraId="445A3A0A" w14:textId="77777777" w:rsidR="00741F0F" w:rsidRDefault="00741F0F" w:rsidP="00845E1F"/>
    <w:p w14:paraId="3A4057D3" w14:textId="77777777" w:rsidR="00741F0F" w:rsidRDefault="00741F0F" w:rsidP="00741F0F">
      <w:r>
        <w:lastRenderedPageBreak/>
        <w:t xml:space="preserve">The notebooks are organized into 3 </w:t>
      </w:r>
      <w:proofErr w:type="gramStart"/>
      <w:r>
        <w:t>files :</w:t>
      </w:r>
      <w:proofErr w:type="gramEnd"/>
    </w:p>
    <w:p w14:paraId="3A57F4A0" w14:textId="77777777" w:rsidR="00741F0F" w:rsidRDefault="00741F0F" w:rsidP="00741F0F"/>
    <w:p w14:paraId="5BE55C98" w14:textId="441B21FB" w:rsidR="00741F0F" w:rsidRDefault="00741F0F" w:rsidP="00741F0F">
      <w:r>
        <w:t>NBA-Predictions-1-DataWrangling-V</w:t>
      </w:r>
      <w:proofErr w:type="gramStart"/>
      <w:r>
        <w:t>2.json</w:t>
      </w:r>
      <w:proofErr w:type="gramEnd"/>
      <w:r>
        <w:tab/>
      </w:r>
      <w:r>
        <w:tab/>
        <w:t>: data preparation notebook</w:t>
      </w:r>
    </w:p>
    <w:p w14:paraId="091E2BB5" w14:textId="17650E6F" w:rsidR="00741F0F" w:rsidRDefault="00741F0F" w:rsidP="00741F0F">
      <w:r>
        <w:t>NBA-Predictions-2-LinearRegression.json</w:t>
      </w:r>
      <w:r>
        <w:tab/>
      </w:r>
      <w:r>
        <w:tab/>
        <w:t>: Linear regression model</w:t>
      </w:r>
    </w:p>
    <w:p w14:paraId="54717C2F" w14:textId="3D726E60" w:rsidR="00741F0F" w:rsidRDefault="00741F0F" w:rsidP="00741F0F">
      <w:r>
        <w:t>NBA-Predictions-3-LogisticRegression.json</w:t>
      </w:r>
      <w:r>
        <w:tab/>
      </w:r>
      <w:r>
        <w:tab/>
        <w:t>: Logistic regression model</w:t>
      </w:r>
    </w:p>
    <w:p w14:paraId="1AE77B50" w14:textId="77777777" w:rsidR="00741F0F" w:rsidRDefault="00741F0F" w:rsidP="00741F0F"/>
    <w:p w14:paraId="6A012932" w14:textId="49965894" w:rsidR="00741F0F" w:rsidRDefault="00741F0F" w:rsidP="00741F0F">
      <w:pPr>
        <w:pStyle w:val="Note"/>
      </w:pPr>
      <w:r>
        <w:t>Note, you need to run the entire data wrangling notebook prior to running the modelling notebooks</w:t>
      </w:r>
    </w:p>
    <w:p w14:paraId="7E49F9CA" w14:textId="77777777" w:rsidR="00741F0F" w:rsidRDefault="00741F0F" w:rsidP="00845E1F"/>
    <w:p w14:paraId="20B5ECCB" w14:textId="77777777" w:rsidR="00741F0F" w:rsidRDefault="00741F0F" w:rsidP="00845E1F"/>
    <w:p w14:paraId="561ADB8B" w14:textId="15CB676D" w:rsidR="00845E1F" w:rsidRDefault="003A7E45" w:rsidP="00845E1F">
      <w:r>
        <w:t>Click on the notebook you just added and run each of the cells.  There is more documentation within the notebook to guide you through that portion of the demo.</w:t>
      </w:r>
    </w:p>
    <w:p w14:paraId="5F654114" w14:textId="77777777" w:rsidR="00FC01BA" w:rsidRPr="00CC419C" w:rsidRDefault="00FC01BA" w:rsidP="00845E1F"/>
    <w:p w14:paraId="4A7E9773" w14:textId="6D981FCB" w:rsidR="00CC419C" w:rsidRDefault="00E4570A" w:rsidP="00FC01BA">
      <w:pPr>
        <w:pStyle w:val="Note"/>
      </w:pPr>
      <w:r>
        <w:t>INFO:</w:t>
      </w:r>
      <w:r w:rsidR="00FC01BA">
        <w:t xml:space="preserve"> This completes the Analytics Setup portion of the document</w:t>
      </w:r>
    </w:p>
    <w:p w14:paraId="7584E1ED" w14:textId="57CB2D77" w:rsidR="00845E1F" w:rsidRDefault="00845E1F" w:rsidP="0023790A">
      <w:pPr>
        <w:pStyle w:val="Heading1"/>
        <w:ind w:left="432"/>
      </w:pPr>
      <w:r>
        <w:t xml:space="preserve">Reproduce the </w:t>
      </w:r>
      <w:r w:rsidR="00864E96">
        <w:t>Bluemix Web Application</w:t>
      </w:r>
      <w:r>
        <w:t xml:space="preserve"> Environment</w:t>
      </w:r>
    </w:p>
    <w:p w14:paraId="05DC486C" w14:textId="77777777" w:rsidR="00C06ADB" w:rsidRDefault="00C818C0" w:rsidP="0023790A">
      <w:pPr>
        <w:pStyle w:val="Heading2"/>
        <w:ind w:left="576"/>
      </w:pPr>
      <w:r>
        <w:t>Software pre-requisites</w:t>
      </w:r>
    </w:p>
    <w:p w14:paraId="6ED30C82" w14:textId="77777777" w:rsidR="0003098C" w:rsidRPr="00C818C0" w:rsidRDefault="00C818C0" w:rsidP="00C818C0">
      <w:pPr>
        <w:pStyle w:val="ListBullet"/>
      </w:pPr>
      <w:r>
        <w:t xml:space="preserve">Install Node Package Manager (npm) - </w:t>
      </w:r>
      <w:hyperlink r:id="rId21" w:history="1">
        <w:r w:rsidR="00E05087" w:rsidRPr="00C818C0">
          <w:rPr>
            <w:rStyle w:val="Hyperlink"/>
          </w:rPr>
          <w:t>https://</w:t>
        </w:r>
      </w:hyperlink>
      <w:hyperlink r:id="rId22" w:history="1">
        <w:r w:rsidR="00E05087" w:rsidRPr="00C818C0">
          <w:rPr>
            <w:rStyle w:val="Hyperlink"/>
          </w:rPr>
          <w:t>docs.npmjs.com/getting-started/installing-node</w:t>
        </w:r>
      </w:hyperlink>
    </w:p>
    <w:p w14:paraId="3193B6B0" w14:textId="04AFAAA3" w:rsidR="0003098C" w:rsidRPr="00C818C0" w:rsidRDefault="00C818C0" w:rsidP="00C818C0">
      <w:pPr>
        <w:pStyle w:val="ListBullet"/>
      </w:pPr>
      <w:r>
        <w:t xml:space="preserve">Setup a </w:t>
      </w:r>
      <w:r w:rsidR="00E4570A">
        <w:t>Bluemix</w:t>
      </w:r>
      <w:r>
        <w:t xml:space="preserve"> account - </w:t>
      </w:r>
      <w:r w:rsidR="00E05087" w:rsidRPr="00C818C0">
        <w:t>https://console.ng.bluemix.net/registration</w:t>
      </w:r>
    </w:p>
    <w:p w14:paraId="0AD4414D" w14:textId="77777777" w:rsidR="00C818C0" w:rsidRDefault="00C818C0" w:rsidP="00C818C0"/>
    <w:p w14:paraId="0BD9E5C4" w14:textId="77777777" w:rsidR="00C818C0" w:rsidRPr="00C818C0" w:rsidRDefault="00C818C0" w:rsidP="0023790A">
      <w:pPr>
        <w:pStyle w:val="Heading2"/>
        <w:ind w:left="576"/>
      </w:pPr>
      <w:r>
        <w:t xml:space="preserve">Bluemix Configuration and Setup </w:t>
      </w:r>
    </w:p>
    <w:p w14:paraId="41504BEC" w14:textId="77777777" w:rsidR="00C06ADB" w:rsidRDefault="00C06ADB"/>
    <w:p w14:paraId="407D6DA8" w14:textId="3816132F" w:rsidR="00C818C0" w:rsidRDefault="009C78F6">
      <w:r>
        <w:t xml:space="preserve">To setup the web application portion of your demo, we will use the node.js framework in </w:t>
      </w:r>
      <w:r w:rsidR="00E4570A">
        <w:t>Bluemix</w:t>
      </w:r>
      <w:r>
        <w:t xml:space="preserve">.  This framework provides convenient method to develop and test our application on your local machine, and then deploy the finished product to </w:t>
      </w:r>
      <w:r w:rsidR="00E4570A">
        <w:t>Bluemix</w:t>
      </w:r>
      <w:r>
        <w:t xml:space="preserve">.  The first step will be to deploy the Node.js framework from within </w:t>
      </w:r>
      <w:r w:rsidR="00E4570A">
        <w:t>Bluemix</w:t>
      </w:r>
      <w:r>
        <w:t xml:space="preserve"> as shown below</w:t>
      </w:r>
    </w:p>
    <w:p w14:paraId="0D463D3E" w14:textId="77777777" w:rsidR="00556BB5" w:rsidRDefault="00556BB5"/>
    <w:p w14:paraId="5AA82C2B" w14:textId="00B353C1" w:rsidR="00556BB5" w:rsidRPr="00556BB5" w:rsidRDefault="00556BB5" w:rsidP="0023790A">
      <w:pPr>
        <w:pStyle w:val="Heading3"/>
        <w:ind w:left="720"/>
      </w:pPr>
      <w:r w:rsidRPr="00556BB5">
        <w:t>Install Node.js Framework</w:t>
      </w:r>
    </w:p>
    <w:p w14:paraId="26E4A677" w14:textId="77777777" w:rsidR="009C78F6" w:rsidRDefault="009C78F6"/>
    <w:p w14:paraId="2CD2F44E" w14:textId="77777777" w:rsidR="009C78F6" w:rsidRDefault="009C78F6">
      <w:r w:rsidRPr="009C78F6">
        <w:rPr>
          <w:noProof/>
        </w:rPr>
        <w:lastRenderedPageBreak/>
        <w:drawing>
          <wp:inline distT="0" distB="0" distL="0" distR="0" wp14:anchorId="76D0D424" wp14:editId="44676B9A">
            <wp:extent cx="6071870" cy="3634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1870" cy="3634740"/>
                    </a:xfrm>
                    <a:prstGeom prst="rect">
                      <a:avLst/>
                    </a:prstGeom>
                  </pic:spPr>
                </pic:pic>
              </a:graphicData>
            </a:graphic>
          </wp:inline>
        </w:drawing>
      </w:r>
    </w:p>
    <w:p w14:paraId="33F31C58" w14:textId="77777777" w:rsidR="00C818C0" w:rsidRDefault="00C818C0"/>
    <w:p w14:paraId="109324CD" w14:textId="77777777" w:rsidR="00C818C0" w:rsidRDefault="00C818C0"/>
    <w:p w14:paraId="0DACEE3B" w14:textId="77777777" w:rsidR="00556BB5" w:rsidRDefault="00556BB5"/>
    <w:p w14:paraId="3E3C17C3" w14:textId="77777777" w:rsidR="00556BB5" w:rsidRDefault="00556BB5"/>
    <w:p w14:paraId="1C587178" w14:textId="49325E1C" w:rsidR="00556BB5" w:rsidRPr="00556BB5" w:rsidRDefault="00556BB5" w:rsidP="0023790A">
      <w:pPr>
        <w:pStyle w:val="Heading3"/>
        <w:ind w:left="720"/>
      </w:pPr>
      <w:r>
        <w:t>Customize our</w:t>
      </w:r>
      <w:r w:rsidRPr="00556BB5">
        <w:t xml:space="preserve"> Node.js </w:t>
      </w:r>
      <w:r>
        <w:t>app</w:t>
      </w:r>
    </w:p>
    <w:p w14:paraId="226874E0" w14:textId="77777777" w:rsidR="00556BB5" w:rsidRDefault="00556BB5"/>
    <w:p w14:paraId="77F7953A" w14:textId="3D795A8B" w:rsidR="00C818C0" w:rsidRDefault="00CF640C">
      <w:r>
        <w:t>While</w:t>
      </w:r>
      <w:r w:rsidR="009C78F6">
        <w:t xml:space="preserve"> the service is being deployed, your screen will display the instructions for the next steps.  You will need to install the following tools so that you can </w:t>
      </w:r>
      <w:r w:rsidR="00A04518">
        <w:t>push</w:t>
      </w:r>
      <w:r w:rsidR="009C78F6">
        <w:t xml:space="preserve"> </w:t>
      </w:r>
      <w:r w:rsidR="00A04518">
        <w:t xml:space="preserve">your web application to </w:t>
      </w:r>
      <w:r w:rsidR="00E4570A">
        <w:t>Bluemix</w:t>
      </w:r>
      <w:r w:rsidR="00A04518">
        <w:t>.  Follow the instructions to install those 2 applications to your computer.</w:t>
      </w:r>
    </w:p>
    <w:p w14:paraId="7024BA38" w14:textId="77777777" w:rsidR="00C818C0" w:rsidRDefault="00C818C0"/>
    <w:p w14:paraId="4C08E2C4" w14:textId="77777777" w:rsidR="00C818C0" w:rsidRDefault="00A04518" w:rsidP="009C78F6">
      <w:r w:rsidRPr="00A04518">
        <w:rPr>
          <w:noProof/>
        </w:rPr>
        <w:drawing>
          <wp:inline distT="0" distB="0" distL="0" distR="0" wp14:anchorId="4E97DCF8" wp14:editId="3304F0C2">
            <wp:extent cx="6071870" cy="94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1870" cy="946150"/>
                    </a:xfrm>
                    <a:prstGeom prst="rect">
                      <a:avLst/>
                    </a:prstGeom>
                  </pic:spPr>
                </pic:pic>
              </a:graphicData>
            </a:graphic>
          </wp:inline>
        </w:drawing>
      </w:r>
    </w:p>
    <w:p w14:paraId="0BF04CC0" w14:textId="77777777" w:rsidR="00A04518" w:rsidRDefault="00A04518" w:rsidP="009C78F6"/>
    <w:p w14:paraId="1CBD2989" w14:textId="77777777" w:rsidR="00A04518" w:rsidRDefault="00A04518" w:rsidP="009C78F6">
      <w:r>
        <w:t>From here, we will deviate slightly from the directions in Step 1 of the getting started.  Instead of downloading the starter app, you will use the app downloaded earlier from github.</w:t>
      </w:r>
    </w:p>
    <w:p w14:paraId="1FEF20B2" w14:textId="77777777" w:rsidR="00A04518" w:rsidRDefault="00A04518" w:rsidP="009C78F6"/>
    <w:p w14:paraId="33C621C9" w14:textId="77777777" w:rsidR="00A04518" w:rsidRDefault="00A04518" w:rsidP="00A04518">
      <w:r>
        <w:t>Unzip the Node.js web application</w:t>
      </w:r>
      <w:r w:rsidR="002A5FAA">
        <w:t xml:space="preserve"> and move the directory to the desired location on your computer</w:t>
      </w:r>
    </w:p>
    <w:p w14:paraId="530ADCAF" w14:textId="77777777" w:rsidR="002A5FAA" w:rsidRDefault="00A04518" w:rsidP="00A04518">
      <w:pPr>
        <w:pStyle w:val="Code"/>
        <w:framePr w:wrap="around" w:hAnchor="page" w:x="1335" w:y="-6"/>
      </w:pPr>
      <w:r>
        <w:t>tar –</w:t>
      </w:r>
      <w:proofErr w:type="spellStart"/>
      <w:r>
        <w:t>zxvf</w:t>
      </w:r>
      <w:proofErr w:type="spellEnd"/>
      <w:r>
        <w:t xml:space="preserve"> nodejs.tar.gz</w:t>
      </w:r>
    </w:p>
    <w:p w14:paraId="62C0F60C" w14:textId="77777777" w:rsidR="00A04518" w:rsidRDefault="002A5FAA" w:rsidP="00A04518">
      <w:pPr>
        <w:pStyle w:val="Code"/>
        <w:framePr w:wrap="around" w:hAnchor="page" w:x="1335" w:y="-6"/>
      </w:pPr>
      <w:r>
        <w:t xml:space="preserve">mv </w:t>
      </w:r>
      <w:proofErr w:type="spellStart"/>
      <w:r>
        <w:t>nodejs</w:t>
      </w:r>
      <w:proofErr w:type="spellEnd"/>
      <w:r>
        <w:t>/ &lt;</w:t>
      </w:r>
      <w:proofErr w:type="spellStart"/>
      <w:r>
        <w:t>directoryOfYourChoice</w:t>
      </w:r>
      <w:proofErr w:type="spellEnd"/>
      <w:r>
        <w:t>&gt;</w:t>
      </w:r>
    </w:p>
    <w:p w14:paraId="1FAC0759" w14:textId="77777777" w:rsidR="00A04518" w:rsidRPr="00A04518" w:rsidRDefault="00A04518" w:rsidP="00A04518">
      <w:pPr>
        <w:pStyle w:val="BodyText"/>
      </w:pPr>
    </w:p>
    <w:p w14:paraId="25A2A4C5" w14:textId="2E9E999D" w:rsidR="00A04518" w:rsidRDefault="002A5FAA" w:rsidP="00A04518">
      <w:pPr>
        <w:pStyle w:val="BodyText"/>
      </w:pPr>
      <w:r>
        <w:lastRenderedPageBreak/>
        <w:t xml:space="preserve">Next, we will follow the directions as laid out in the getting started guide for node.js in </w:t>
      </w:r>
      <w:r w:rsidR="00E4570A">
        <w:t>Bluemix</w:t>
      </w:r>
      <w:r>
        <w:t>.  Here are the commands I typed to get my temporary node.js environment working….</w:t>
      </w:r>
    </w:p>
    <w:p w14:paraId="6B97DF53" w14:textId="77777777" w:rsidR="002A5FAA" w:rsidRDefault="002A5FAA" w:rsidP="00A04518">
      <w:pPr>
        <w:pStyle w:val="BodyText"/>
      </w:pPr>
    </w:p>
    <w:p w14:paraId="3C5F511D" w14:textId="77777777" w:rsidR="002A5FAA" w:rsidRDefault="002A5FAA" w:rsidP="002A5FAA">
      <w:pPr>
        <w:pStyle w:val="Code"/>
        <w:framePr w:wrap="around"/>
      </w:pPr>
      <w:proofErr w:type="spellStart"/>
      <w:r w:rsidRPr="002A5FAA">
        <w:t>bluemix</w:t>
      </w:r>
      <w:proofErr w:type="spellEnd"/>
      <w:r w:rsidRPr="002A5FAA">
        <w:t xml:space="preserve"> </w:t>
      </w:r>
      <w:proofErr w:type="spellStart"/>
      <w:r w:rsidRPr="002A5FAA">
        <w:t>api</w:t>
      </w:r>
      <w:proofErr w:type="spellEnd"/>
      <w:r w:rsidRPr="002A5FAA">
        <w:t xml:space="preserve"> https://api.ng.bluemix.net</w:t>
      </w:r>
    </w:p>
    <w:p w14:paraId="2FB796FC" w14:textId="77777777" w:rsidR="002A5FAA" w:rsidRDefault="002A5FAA" w:rsidP="002A5FAA">
      <w:pPr>
        <w:pStyle w:val="BodyText"/>
      </w:pPr>
    </w:p>
    <w:p w14:paraId="31280608" w14:textId="77777777" w:rsidR="002A5FAA" w:rsidRDefault="002A5FAA" w:rsidP="002A5FAA">
      <w:pPr>
        <w:pStyle w:val="BodyText"/>
      </w:pPr>
    </w:p>
    <w:p w14:paraId="677C3B7E" w14:textId="77777777" w:rsidR="002A5FAA" w:rsidRDefault="002A5FAA" w:rsidP="002A5FAA">
      <w:pPr>
        <w:pStyle w:val="CodeOutput"/>
        <w:framePr w:wrap="around"/>
      </w:pPr>
      <w:r>
        <w:t>Invoke '</w:t>
      </w:r>
      <w:proofErr w:type="spellStart"/>
      <w:r>
        <w:t>cf</w:t>
      </w:r>
      <w:proofErr w:type="spellEnd"/>
      <w:r>
        <w:t xml:space="preserve"> </w:t>
      </w:r>
      <w:proofErr w:type="spellStart"/>
      <w:r>
        <w:t>api</w:t>
      </w:r>
      <w:proofErr w:type="spellEnd"/>
      <w:r>
        <w:t xml:space="preserve"> https://api.ng.bluemix.net'...</w:t>
      </w:r>
    </w:p>
    <w:p w14:paraId="240341C4" w14:textId="77777777" w:rsidR="002A5FAA" w:rsidRDefault="002A5FAA" w:rsidP="002A5FAA">
      <w:pPr>
        <w:pStyle w:val="CodeOutput"/>
        <w:framePr w:wrap="around"/>
      </w:pPr>
    </w:p>
    <w:p w14:paraId="2BFED2BF" w14:textId="77777777" w:rsidR="002A5FAA" w:rsidRDefault="002A5FAA" w:rsidP="002A5FAA">
      <w:pPr>
        <w:pStyle w:val="CodeOutput"/>
        <w:framePr w:wrap="around"/>
      </w:pPr>
      <w:r>
        <w:t xml:space="preserve">Setting </w:t>
      </w:r>
      <w:proofErr w:type="spellStart"/>
      <w:r>
        <w:t>api</w:t>
      </w:r>
      <w:proofErr w:type="spellEnd"/>
      <w:r>
        <w:t xml:space="preserve"> endpoint to https://api.ng.bluemix.net...</w:t>
      </w:r>
    </w:p>
    <w:p w14:paraId="69E7BB5B" w14:textId="77777777" w:rsidR="002A5FAA" w:rsidRDefault="002A5FAA" w:rsidP="002A5FAA">
      <w:pPr>
        <w:pStyle w:val="CodeOutput"/>
        <w:framePr w:wrap="around"/>
      </w:pPr>
      <w:r>
        <w:t>OK</w:t>
      </w:r>
    </w:p>
    <w:p w14:paraId="7A0B8751" w14:textId="77777777" w:rsidR="002A5FAA" w:rsidRDefault="002A5FAA" w:rsidP="002A5FAA">
      <w:pPr>
        <w:pStyle w:val="CodeOutput"/>
        <w:framePr w:wrap="around"/>
      </w:pPr>
    </w:p>
    <w:p w14:paraId="275338E5" w14:textId="77777777" w:rsidR="002A5FAA" w:rsidRDefault="002A5FAA" w:rsidP="002A5FAA">
      <w:pPr>
        <w:pStyle w:val="CodeOutput"/>
        <w:framePr w:wrap="around"/>
      </w:pPr>
    </w:p>
    <w:p w14:paraId="3EBA7671" w14:textId="77777777" w:rsidR="002A5FAA" w:rsidRDefault="002A5FAA" w:rsidP="002A5FAA">
      <w:pPr>
        <w:pStyle w:val="CodeOutput"/>
        <w:framePr w:wrap="around"/>
      </w:pPr>
      <w:r>
        <w:t>API endpoint:   https://api.ng.bluemix.net (API version: 2.44.0)</w:t>
      </w:r>
    </w:p>
    <w:p w14:paraId="125EB14F" w14:textId="77777777" w:rsidR="002A5FAA" w:rsidRDefault="002A5FAA" w:rsidP="002A5FAA">
      <w:pPr>
        <w:pStyle w:val="CodeOutput"/>
        <w:framePr w:wrap="around"/>
      </w:pPr>
      <w:r>
        <w:t>User:           vanstee@us.ibm.com</w:t>
      </w:r>
    </w:p>
    <w:p w14:paraId="55C4D886" w14:textId="77777777" w:rsidR="002A5FAA" w:rsidRDefault="002A5FAA" w:rsidP="002A5FAA">
      <w:pPr>
        <w:pStyle w:val="CodeOutput"/>
        <w:framePr w:wrap="around"/>
      </w:pPr>
      <w:r>
        <w:t>Org:            vanstee@us.ibm.com</w:t>
      </w:r>
    </w:p>
    <w:p w14:paraId="7BB368B0" w14:textId="77777777" w:rsidR="002A5FAA" w:rsidRDefault="002A5FAA" w:rsidP="002A5FAA">
      <w:pPr>
        <w:pStyle w:val="CodeOutput"/>
        <w:framePr w:wrap="around"/>
      </w:pPr>
      <w:r>
        <w:t>Space:          dev</w:t>
      </w:r>
    </w:p>
    <w:p w14:paraId="2CC42A3D" w14:textId="77777777" w:rsidR="00A04518" w:rsidRDefault="00A04518" w:rsidP="00A04518">
      <w:pPr>
        <w:pStyle w:val="BodyText"/>
      </w:pPr>
    </w:p>
    <w:p w14:paraId="7C953B33" w14:textId="77777777" w:rsidR="002A5FAA" w:rsidRDefault="002A5FAA" w:rsidP="002A5FAA">
      <w:pPr>
        <w:pStyle w:val="Code"/>
        <w:framePr w:wrap="around"/>
      </w:pPr>
      <w:r>
        <w:t>cd /</w:t>
      </w:r>
      <w:proofErr w:type="spellStart"/>
      <w:r>
        <w:t>tmp</w:t>
      </w:r>
      <w:proofErr w:type="spellEnd"/>
      <w:r>
        <w:t>/</w:t>
      </w:r>
      <w:proofErr w:type="spellStart"/>
      <w:r>
        <w:t>nodejs</w:t>
      </w:r>
      <w:proofErr w:type="spellEnd"/>
      <w:r>
        <w:t>/</w:t>
      </w:r>
    </w:p>
    <w:p w14:paraId="72105AF0" w14:textId="77777777" w:rsidR="00CF640C" w:rsidRDefault="002A5FAA" w:rsidP="002A5FAA">
      <w:pPr>
        <w:pStyle w:val="Code"/>
        <w:framePr w:wrap="around"/>
      </w:pPr>
      <w:r>
        <w:t xml:space="preserve"># use cloud </w:t>
      </w:r>
      <w:proofErr w:type="spellStart"/>
      <w:r>
        <w:t>found</w:t>
      </w:r>
      <w:r w:rsidR="00CF640C">
        <w:t>ary</w:t>
      </w:r>
      <w:proofErr w:type="spellEnd"/>
      <w:r w:rsidR="00E44558">
        <w:t xml:space="preserve"> to push my application to my </w:t>
      </w:r>
      <w:r>
        <w:t xml:space="preserve">Node.js </w:t>
      </w:r>
    </w:p>
    <w:p w14:paraId="040D19F4" w14:textId="5E01B394" w:rsidR="002A5FAA" w:rsidRDefault="00CF640C" w:rsidP="002A5FAA">
      <w:pPr>
        <w:pStyle w:val="Code"/>
        <w:framePr w:wrap="around"/>
      </w:pPr>
      <w:r>
        <w:t xml:space="preserve"># </w:t>
      </w:r>
      <w:r w:rsidR="002A5FAA">
        <w:t xml:space="preserve">instance name in </w:t>
      </w:r>
      <w:proofErr w:type="spellStart"/>
      <w:r w:rsidR="002A5FAA">
        <w:t>b</w:t>
      </w:r>
      <w:r>
        <w:t>lue</w:t>
      </w:r>
      <w:r w:rsidR="002A5FAA">
        <w:t>mix</w:t>
      </w:r>
      <w:proofErr w:type="spellEnd"/>
      <w:r w:rsidR="00E44558">
        <w:t xml:space="preserve"> (named temp-temp-temp)</w:t>
      </w:r>
    </w:p>
    <w:p w14:paraId="05A95406" w14:textId="77777777" w:rsidR="002A5FAA" w:rsidRDefault="002A5FAA" w:rsidP="002A5FAA">
      <w:pPr>
        <w:pStyle w:val="Code"/>
        <w:framePr w:wrap="around"/>
      </w:pPr>
      <w:proofErr w:type="spellStart"/>
      <w:r>
        <w:t>cf</w:t>
      </w:r>
      <w:proofErr w:type="spellEnd"/>
      <w:r>
        <w:t xml:space="preserve"> push temp-temp-temp </w:t>
      </w:r>
    </w:p>
    <w:p w14:paraId="4C092E5D" w14:textId="77777777" w:rsidR="002A5FAA" w:rsidRPr="002A5FAA" w:rsidRDefault="002A5FAA" w:rsidP="002A5FAA"/>
    <w:p w14:paraId="17448ADE" w14:textId="77777777" w:rsidR="002A5FAA" w:rsidRDefault="002A5FAA" w:rsidP="00E44558">
      <w:pPr>
        <w:pStyle w:val="CodeOutput"/>
        <w:framePr w:wrap="around" w:hAnchor="page" w:x="1335" w:y="-6"/>
      </w:pPr>
      <w:r>
        <w:t xml:space="preserve">Updating app temp-temp-temp in org </w:t>
      </w:r>
      <w:proofErr w:type="spellStart"/>
      <w:r>
        <w:t>Dustins</w:t>
      </w:r>
      <w:proofErr w:type="spellEnd"/>
      <w:r>
        <w:t xml:space="preserve"> Group / space dev as vanstee@us.ibm.com...</w:t>
      </w:r>
      <w:r w:rsidRPr="002A5FAA">
        <w:t xml:space="preserve"> </w:t>
      </w:r>
      <w:proofErr w:type="spellStart"/>
      <w:r>
        <w:t>cf</w:t>
      </w:r>
      <w:proofErr w:type="spellEnd"/>
      <w:r>
        <w:t xml:space="preserve"> push temp-temp-temp</w:t>
      </w:r>
    </w:p>
    <w:p w14:paraId="3B901B66" w14:textId="77777777" w:rsidR="002A5FAA" w:rsidRDefault="002A5FAA" w:rsidP="00E44558">
      <w:pPr>
        <w:pStyle w:val="CodeOutput"/>
        <w:framePr w:wrap="around" w:hAnchor="page" w:x="1335" w:y="-6"/>
      </w:pPr>
    </w:p>
    <w:p w14:paraId="2277ED1A" w14:textId="77777777" w:rsidR="002A5FAA" w:rsidRDefault="002A5FAA" w:rsidP="00E44558">
      <w:pPr>
        <w:pStyle w:val="CodeOutput"/>
        <w:framePr w:wrap="around" w:hAnchor="page" w:x="1335" w:y="-6"/>
      </w:pPr>
      <w:r>
        <w:t>OK</w:t>
      </w:r>
    </w:p>
    <w:p w14:paraId="6DCFB823" w14:textId="77777777" w:rsidR="002A5FAA" w:rsidRDefault="002A5FAA" w:rsidP="00E44558">
      <w:pPr>
        <w:pStyle w:val="CodeOutput"/>
        <w:framePr w:wrap="around" w:hAnchor="page" w:x="1335" w:y="-6"/>
      </w:pPr>
    </w:p>
    <w:p w14:paraId="54D811AC" w14:textId="77777777" w:rsidR="002A5FAA" w:rsidRDefault="002A5FAA" w:rsidP="00E44558">
      <w:pPr>
        <w:pStyle w:val="CodeOutput"/>
        <w:framePr w:wrap="around" w:hAnchor="page" w:x="1335" w:y="-6"/>
      </w:pPr>
      <w:r>
        <w:t>Uploading temp-temp-temp...</w:t>
      </w:r>
    </w:p>
    <w:p w14:paraId="002AD02D" w14:textId="77777777" w:rsidR="002A5FAA" w:rsidRDefault="002A5FAA" w:rsidP="00E44558">
      <w:pPr>
        <w:pStyle w:val="CodeOutput"/>
        <w:framePr w:wrap="around" w:hAnchor="page" w:x="1335" w:y="-6"/>
      </w:pPr>
      <w:r>
        <w:t>Uploading app files from: /private/</w:t>
      </w:r>
      <w:proofErr w:type="spellStart"/>
      <w:r>
        <w:t>tmp</w:t>
      </w:r>
      <w:proofErr w:type="spellEnd"/>
      <w:r>
        <w:t>/</w:t>
      </w:r>
      <w:proofErr w:type="spellStart"/>
      <w:r>
        <w:t>nodejs</w:t>
      </w:r>
      <w:proofErr w:type="spellEnd"/>
    </w:p>
    <w:p w14:paraId="0580F5EA" w14:textId="77777777" w:rsidR="002A5FAA" w:rsidRDefault="002A5FAA" w:rsidP="00E44558">
      <w:pPr>
        <w:pStyle w:val="CodeOutput"/>
        <w:framePr w:wrap="around" w:hAnchor="page" w:x="1335" w:y="-6"/>
      </w:pPr>
      <w:r>
        <w:t>Uploading 4.8M, 1271 files</w:t>
      </w:r>
    </w:p>
    <w:p w14:paraId="3F66C1E4" w14:textId="77777777" w:rsidR="002A5FAA" w:rsidRDefault="002A5FAA" w:rsidP="00E44558">
      <w:pPr>
        <w:pStyle w:val="CodeOutput"/>
        <w:framePr w:wrap="around" w:hAnchor="page" w:x="1335" w:y="-6"/>
      </w:pPr>
      <w:r>
        <w:t>Done uploading</w:t>
      </w:r>
    </w:p>
    <w:p w14:paraId="64290C4C" w14:textId="77777777" w:rsidR="002A5FAA" w:rsidRDefault="002A5FAA" w:rsidP="00E44558">
      <w:pPr>
        <w:pStyle w:val="CodeOutput"/>
        <w:framePr w:wrap="around" w:hAnchor="page" w:x="1335" w:y="-6"/>
      </w:pPr>
      <w:r>
        <w:t>OK</w:t>
      </w:r>
    </w:p>
    <w:p w14:paraId="15C9A9B6" w14:textId="77777777" w:rsidR="002A5FAA" w:rsidRDefault="002A5FAA" w:rsidP="00E44558">
      <w:pPr>
        <w:pStyle w:val="CodeOutput"/>
        <w:framePr w:wrap="around" w:hAnchor="page" w:x="1335" w:y="-6"/>
      </w:pPr>
    </w:p>
    <w:p w14:paraId="74806662" w14:textId="77777777" w:rsidR="002A5FAA" w:rsidRDefault="002A5FAA" w:rsidP="00E44558">
      <w:pPr>
        <w:pStyle w:val="CodeOutput"/>
        <w:framePr w:wrap="around" w:hAnchor="page" w:x="1335" w:y="-6"/>
      </w:pPr>
      <w:r>
        <w:t xml:space="preserve">Stopping app temp-temp-temp in org </w:t>
      </w:r>
      <w:proofErr w:type="spellStart"/>
      <w:r>
        <w:t>Dustins</w:t>
      </w:r>
      <w:proofErr w:type="spellEnd"/>
      <w:r>
        <w:t xml:space="preserve"> Group / space dev as vanstee@us.ibm.com...</w:t>
      </w:r>
    </w:p>
    <w:p w14:paraId="7CE4B170" w14:textId="77777777" w:rsidR="002A5FAA" w:rsidRDefault="002A5FAA" w:rsidP="00E44558">
      <w:pPr>
        <w:pStyle w:val="CodeOutput"/>
        <w:framePr w:wrap="around" w:hAnchor="page" w:x="1335" w:y="-6"/>
      </w:pPr>
      <w:r>
        <w:t>OK</w:t>
      </w:r>
    </w:p>
    <w:p w14:paraId="6C780EFE" w14:textId="77777777" w:rsidR="002A5FAA" w:rsidRDefault="002A5FAA" w:rsidP="00E44558">
      <w:pPr>
        <w:pStyle w:val="CodeOutput"/>
        <w:framePr w:wrap="around" w:hAnchor="page" w:x="1335" w:y="-6"/>
      </w:pPr>
    </w:p>
    <w:p w14:paraId="54E42979" w14:textId="77777777" w:rsidR="002A5FAA" w:rsidRDefault="002A5FAA" w:rsidP="00E44558">
      <w:pPr>
        <w:pStyle w:val="CodeOutput"/>
        <w:framePr w:wrap="around" w:hAnchor="page" w:x="1335" w:y="-6"/>
      </w:pPr>
      <w:r>
        <w:t xml:space="preserve">Starting app temp-temp-temp in org </w:t>
      </w:r>
      <w:proofErr w:type="spellStart"/>
      <w:r>
        <w:t>Dustins</w:t>
      </w:r>
      <w:proofErr w:type="spellEnd"/>
      <w:r>
        <w:t xml:space="preserve"> Group / space dev as vanstee@us.ibm.com...</w:t>
      </w:r>
    </w:p>
    <w:p w14:paraId="5017E2E5" w14:textId="77777777" w:rsidR="002A5FAA" w:rsidRDefault="002A5FAA" w:rsidP="00E44558">
      <w:pPr>
        <w:pStyle w:val="CodeOutput"/>
        <w:framePr w:wrap="around" w:hAnchor="page" w:x="1335" w:y="-6"/>
      </w:pPr>
      <w:r>
        <w:t>-----&gt; Downloaded app package (7.2M)</w:t>
      </w:r>
    </w:p>
    <w:p w14:paraId="3F684029" w14:textId="77777777" w:rsidR="002A5FAA" w:rsidRDefault="002A5FAA" w:rsidP="00E44558">
      <w:pPr>
        <w:pStyle w:val="CodeOutput"/>
        <w:framePr w:wrap="around" w:hAnchor="page" w:x="1335" w:y="-6"/>
      </w:pPr>
      <w:r>
        <w:t xml:space="preserve">-----&gt; Downloaded app </w:t>
      </w:r>
      <w:proofErr w:type="spellStart"/>
      <w:r>
        <w:t>buildpack</w:t>
      </w:r>
      <w:proofErr w:type="spellEnd"/>
      <w:r>
        <w:t xml:space="preserve"> cache (456K)</w:t>
      </w:r>
    </w:p>
    <w:p w14:paraId="1D723DFD" w14:textId="77777777" w:rsidR="002A5FAA" w:rsidRDefault="002A5FAA" w:rsidP="00E44558">
      <w:pPr>
        <w:pStyle w:val="CodeOutput"/>
        <w:framePr w:wrap="around" w:hAnchor="page" w:x="1335" w:y="-6"/>
      </w:pPr>
    </w:p>
    <w:p w14:paraId="42C0C543" w14:textId="77777777" w:rsidR="002A5FAA" w:rsidRDefault="002A5FAA" w:rsidP="00E44558">
      <w:pPr>
        <w:pStyle w:val="CodeOutput"/>
        <w:framePr w:wrap="around" w:hAnchor="page" w:x="1335" w:y="-6"/>
      </w:pPr>
      <w:r>
        <w:t xml:space="preserve">-----&gt; IBM SDK for Node.js </w:t>
      </w:r>
      <w:proofErr w:type="spellStart"/>
      <w:r>
        <w:t>Buildpack</w:t>
      </w:r>
      <w:proofErr w:type="spellEnd"/>
      <w:r>
        <w:t xml:space="preserve"> v3.3-20160428-1409</w:t>
      </w:r>
    </w:p>
    <w:p w14:paraId="785C7793" w14:textId="77777777" w:rsidR="00E44558" w:rsidRDefault="002A5FAA" w:rsidP="00E44558">
      <w:pPr>
        <w:pStyle w:val="CodeOutput"/>
        <w:framePr w:wrap="around" w:hAnchor="page" w:x="1335" w:y="-6"/>
      </w:pPr>
      <w:r>
        <w:t xml:space="preserve">       Based on Cloud Foundry Node.js Bui</w:t>
      </w:r>
    </w:p>
    <w:p w14:paraId="0E64333F" w14:textId="77777777" w:rsidR="002A5FAA" w:rsidRDefault="002A5FAA" w:rsidP="00E44558">
      <w:pPr>
        <w:pStyle w:val="CodeOutput"/>
        <w:framePr w:wrap="around" w:hAnchor="page" w:x="1335" w:y="-6"/>
      </w:pPr>
      <w:proofErr w:type="spellStart"/>
      <w:r>
        <w:t>ldpack</w:t>
      </w:r>
      <w:proofErr w:type="spellEnd"/>
      <w:r>
        <w:t xml:space="preserve"> v1.5.4</w:t>
      </w:r>
    </w:p>
    <w:p w14:paraId="350EC0A5" w14:textId="77777777" w:rsidR="00A04518" w:rsidRDefault="002A5FAA" w:rsidP="00E44558">
      <w:pPr>
        <w:pStyle w:val="CodeOutput"/>
        <w:framePr w:wrap="around" w:hAnchor="page" w:x="1335" w:y="-6"/>
      </w:pPr>
      <w:r>
        <w:t>-----&gt; Creating runtime environment</w:t>
      </w:r>
    </w:p>
    <w:p w14:paraId="0496BB73" w14:textId="4E25D1CB" w:rsidR="00556BB5" w:rsidRPr="00556BB5" w:rsidRDefault="00556BB5" w:rsidP="0023790A">
      <w:pPr>
        <w:pStyle w:val="Heading3"/>
        <w:ind w:left="720"/>
      </w:pPr>
      <w:r>
        <w:t>Test our</w:t>
      </w:r>
      <w:r w:rsidRPr="00556BB5">
        <w:t xml:space="preserve"> Node.js </w:t>
      </w:r>
      <w:r>
        <w:t>app</w:t>
      </w:r>
    </w:p>
    <w:p w14:paraId="413AB74C" w14:textId="77777777" w:rsidR="00556BB5" w:rsidRDefault="00556BB5" w:rsidP="00A04518">
      <w:pPr>
        <w:pStyle w:val="BodyText"/>
      </w:pPr>
    </w:p>
    <w:p w14:paraId="12013BBB" w14:textId="100B0951" w:rsidR="00A04518" w:rsidRDefault="00556BB5" w:rsidP="00A04518">
      <w:pPr>
        <w:pStyle w:val="BodyText"/>
      </w:pPr>
      <w:r>
        <w:t xml:space="preserve">Once the code push </w:t>
      </w:r>
      <w:proofErr w:type="spellStart"/>
      <w:r>
        <w:t>is</w:t>
      </w:r>
      <w:r w:rsidR="00E44558">
        <w:t>complete</w:t>
      </w:r>
      <w:proofErr w:type="spellEnd"/>
      <w:r w:rsidR="00E44558">
        <w:t xml:space="preserve">, you have now deployed your web </w:t>
      </w:r>
      <w:proofErr w:type="gramStart"/>
      <w:r w:rsidR="00E44558">
        <w:t>application !</w:t>
      </w:r>
      <w:proofErr w:type="gramEnd"/>
      <w:r w:rsidR="00E44558">
        <w:t xml:space="preserve"> </w:t>
      </w:r>
      <w:r>
        <w:t xml:space="preserve">  You can test this by pointing your browser to your apps URL and you should see the screen below.  </w:t>
      </w:r>
    </w:p>
    <w:p w14:paraId="545D3AD7" w14:textId="77777777" w:rsidR="00E44558" w:rsidRPr="00A04518" w:rsidRDefault="00E44558" w:rsidP="00A04518">
      <w:pPr>
        <w:pStyle w:val="BodyText"/>
      </w:pPr>
      <w:r w:rsidRPr="00E44558">
        <w:rPr>
          <w:noProof/>
        </w:rPr>
        <w:lastRenderedPageBreak/>
        <w:drawing>
          <wp:anchor distT="0" distB="0" distL="114300" distR="114300" simplePos="0" relativeHeight="251662336" behindDoc="0" locked="0" layoutInCell="1" allowOverlap="1" wp14:anchorId="5F951412" wp14:editId="752FEF52">
            <wp:simplePos x="0" y="0"/>
            <wp:positionH relativeFrom="column">
              <wp:posOffset>-2540</wp:posOffset>
            </wp:positionH>
            <wp:positionV relativeFrom="paragraph">
              <wp:posOffset>0</wp:posOffset>
            </wp:positionV>
            <wp:extent cx="6071616" cy="4041648"/>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71616" cy="4041648"/>
                    </a:xfrm>
                    <a:prstGeom prst="rect">
                      <a:avLst/>
                    </a:prstGeom>
                  </pic:spPr>
                </pic:pic>
              </a:graphicData>
            </a:graphic>
            <wp14:sizeRelH relativeFrom="margin">
              <wp14:pctWidth>0</wp14:pctWidth>
            </wp14:sizeRelH>
            <wp14:sizeRelV relativeFrom="margin">
              <wp14:pctHeight>0</wp14:pctHeight>
            </wp14:sizeRelV>
          </wp:anchor>
        </w:drawing>
      </w:r>
    </w:p>
    <w:p w14:paraId="2D7D9FBB" w14:textId="61C39FD8" w:rsidR="00556BB5" w:rsidRPr="00556BB5" w:rsidRDefault="00556BB5" w:rsidP="0023790A">
      <w:pPr>
        <w:pStyle w:val="Heading3"/>
        <w:ind w:left="720"/>
      </w:pPr>
      <w:r w:rsidRPr="00556BB5">
        <w:t xml:space="preserve">Node.js </w:t>
      </w:r>
      <w:r>
        <w:t>app implementation details</w:t>
      </w:r>
    </w:p>
    <w:p w14:paraId="1C98D059" w14:textId="77777777" w:rsidR="00556BB5" w:rsidRDefault="00556BB5" w:rsidP="00A04518"/>
    <w:p w14:paraId="17A73601" w14:textId="77777777" w:rsidR="00EB3ED2" w:rsidRDefault="00EB3ED2" w:rsidP="00A04518">
      <w:r>
        <w:t xml:space="preserve">When you point your browser to this URL, the node.js server that is listening at that URL responds with this webpage (coded with Bootstrap).  You can enter some data into the cells and click ‘go’.  </w:t>
      </w:r>
    </w:p>
    <w:p w14:paraId="04CF8D6C" w14:textId="77777777" w:rsidR="00EB3ED2" w:rsidRDefault="00EB3ED2" w:rsidP="00A04518"/>
    <w:p w14:paraId="29711F88" w14:textId="77777777" w:rsidR="00EB3ED2" w:rsidRDefault="00EB3ED2" w:rsidP="00A04518">
      <w:r>
        <w:t xml:space="preserve">Once you click to, some javascript is run on the browser client to send a request to the node.js service to score this outcome based on the point spread, time left, and home/away score.  Some JSON is returned from the node.js service and formatted in a simple tabular view.  </w:t>
      </w:r>
      <w:r w:rsidR="00596BF7">
        <w:t xml:space="preserve"> Here is a diagram the represents what is going on ‘under the hood’</w:t>
      </w:r>
    </w:p>
    <w:p w14:paraId="73D38031" w14:textId="77777777" w:rsidR="00596BF7" w:rsidRDefault="00596BF7" w:rsidP="00A04518">
      <w:r w:rsidRPr="00596BF7">
        <w:rPr>
          <w:noProof/>
        </w:rPr>
        <w:lastRenderedPageBreak/>
        <w:drawing>
          <wp:inline distT="0" distB="0" distL="0" distR="0" wp14:anchorId="4AFD1580" wp14:editId="6A2E9AF3">
            <wp:extent cx="6071870" cy="3319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1870" cy="3319145"/>
                    </a:xfrm>
                    <a:prstGeom prst="rect">
                      <a:avLst/>
                    </a:prstGeom>
                  </pic:spPr>
                </pic:pic>
              </a:graphicData>
            </a:graphic>
          </wp:inline>
        </w:drawing>
      </w:r>
    </w:p>
    <w:p w14:paraId="13E9C533" w14:textId="22519251" w:rsidR="00EB3ED2" w:rsidRDefault="00CF640C" w:rsidP="0023790A">
      <w:pPr>
        <w:pStyle w:val="Heading3"/>
        <w:ind w:left="720"/>
      </w:pPr>
      <w:r>
        <w:t xml:space="preserve">Code layout </w:t>
      </w:r>
    </w:p>
    <w:p w14:paraId="2B32986A" w14:textId="77777777" w:rsidR="00D93964" w:rsidRDefault="00D93964" w:rsidP="00A04518"/>
    <w:p w14:paraId="72D3F41F" w14:textId="2C6B3CF7" w:rsidR="00D93964" w:rsidRDefault="00D93964" w:rsidP="00A04518">
      <w:r>
        <w:t>There are 3 main files that contain most of the custom code for this project</w:t>
      </w:r>
    </w:p>
    <w:p w14:paraId="4DF5C037" w14:textId="77777777" w:rsidR="00D93964" w:rsidRDefault="00D93964" w:rsidP="00A04518"/>
    <w:p w14:paraId="6653803B" w14:textId="047F9E53" w:rsidR="00D93964" w:rsidRDefault="00D93964" w:rsidP="00A04518">
      <w:r>
        <w:t xml:space="preserve">app.js </w:t>
      </w:r>
      <w:r>
        <w:tab/>
      </w:r>
      <w:r>
        <w:tab/>
      </w:r>
      <w:r>
        <w:tab/>
        <w:t xml:space="preserve">: node.js file that uses express library to create a rest API </w:t>
      </w:r>
    </w:p>
    <w:p w14:paraId="1928EDC4" w14:textId="6F6F2FFB" w:rsidR="00D93964" w:rsidRDefault="00D93964" w:rsidP="00A04518">
      <w:r>
        <w:t xml:space="preserve">public/index.html </w:t>
      </w:r>
      <w:r>
        <w:tab/>
        <w:t xml:space="preserve">: </w:t>
      </w:r>
      <w:r w:rsidR="005C155B">
        <w:t>NBA</w:t>
      </w:r>
      <w:r>
        <w:t xml:space="preserve"> real time prediction web page</w:t>
      </w:r>
    </w:p>
    <w:p w14:paraId="03E2FC21" w14:textId="52B03BDF" w:rsidR="00D93964" w:rsidRDefault="00D93964" w:rsidP="00A04518">
      <w:r>
        <w:t xml:space="preserve">public/rtp.js </w:t>
      </w:r>
      <w:r>
        <w:tab/>
      </w:r>
      <w:r>
        <w:tab/>
        <w:t>: javascript function that is invoked by clicking ‘go’</w:t>
      </w:r>
    </w:p>
    <w:p w14:paraId="6A6DF068" w14:textId="77777777" w:rsidR="00D93964" w:rsidRDefault="00D93964" w:rsidP="00A04518"/>
    <w:p w14:paraId="2ECFA379" w14:textId="22D05702" w:rsidR="00D93964" w:rsidRDefault="00EB3ED2" w:rsidP="00A04518">
      <w:r>
        <w:t xml:space="preserve"> </w:t>
      </w:r>
      <w:r w:rsidR="00D93964">
        <w:t xml:space="preserve">I will briefly cover the the app.js file.  This file make use of a few libraries, with the main library being express.  ExpressJs provides all the web server functions you need to make a web server without have to know all the details of the underlying framework.  The custom part of the code is this code below.   Here you can see that I have 2 endpoints under my base URL defined.  When a browser navigates to the base URL + </w:t>
      </w:r>
      <w:proofErr w:type="gramStart"/>
      <w:r w:rsidR="00D93964">
        <w:t>/ ,</w:t>
      </w:r>
      <w:proofErr w:type="gramEnd"/>
      <w:r w:rsidR="00D93964">
        <w:t xml:space="preserve"> the main index.html page is return.  If a user were to browse to the base URL + /scoreprediction</w:t>
      </w:r>
      <w:proofErr w:type="gramStart"/>
      <w:r w:rsidR="004D68D4">
        <w:t>/ ,</w:t>
      </w:r>
      <w:proofErr w:type="gramEnd"/>
      <w:r w:rsidR="004D68D4">
        <w:t xml:space="preserve"> the scoreprediction service is run with 3 inputs that are passed as part of the URL.  This code executes the logistic regression scoring model (more details on that in the next section), and returns an answer back to the client in JSON format.</w:t>
      </w:r>
    </w:p>
    <w:p w14:paraId="5ED39DBB" w14:textId="77777777" w:rsidR="00D93964" w:rsidRDefault="00D93964" w:rsidP="00A04518"/>
    <w:p w14:paraId="5E4EED07" w14:textId="27A0916E" w:rsidR="00D93964" w:rsidRDefault="00D93964" w:rsidP="00A04518">
      <w:r w:rsidRPr="00D93964">
        <w:rPr>
          <w:noProof/>
        </w:rPr>
        <w:lastRenderedPageBreak/>
        <w:drawing>
          <wp:inline distT="0" distB="0" distL="0" distR="0" wp14:anchorId="55F7ED85" wp14:editId="36A02644">
            <wp:extent cx="6071870" cy="3089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1870" cy="3089910"/>
                    </a:xfrm>
                    <a:prstGeom prst="rect">
                      <a:avLst/>
                    </a:prstGeom>
                  </pic:spPr>
                </pic:pic>
              </a:graphicData>
            </a:graphic>
          </wp:inline>
        </w:drawing>
      </w:r>
    </w:p>
    <w:p w14:paraId="348BB622" w14:textId="1DB5B453" w:rsidR="00D93964" w:rsidRDefault="00D93964" w:rsidP="00A04518"/>
    <w:p w14:paraId="6ED6FD4E" w14:textId="7FAD446D" w:rsidR="00D93964" w:rsidRDefault="004D68D4" w:rsidP="00A04518">
      <w:r>
        <w:t xml:space="preserve">The webpage was built using a nice web framework called bootstrap.  I like it because the formatting and look of the pages is very moderation and fairly easy to manipulate.  I won’t go into the gory detail for the webpage and javascript, but will just highlight the one line of code that is activated when the ‘go’ button is pushed </w:t>
      </w:r>
    </w:p>
    <w:p w14:paraId="60656323" w14:textId="77777777" w:rsidR="004D68D4" w:rsidRDefault="004D68D4" w:rsidP="00A04518"/>
    <w:p w14:paraId="2C99219D" w14:textId="77777777" w:rsidR="004D68D4" w:rsidRDefault="004D68D4" w:rsidP="00A04518"/>
    <w:p w14:paraId="437D6A6E" w14:textId="67F5FB1B" w:rsidR="004D68D4" w:rsidRDefault="004D68D4" w:rsidP="004D68D4">
      <w:pPr>
        <w:pStyle w:val="Code"/>
        <w:framePr w:wrap="around"/>
      </w:pPr>
      <w:r w:rsidRPr="004D68D4">
        <w:t xml:space="preserve">&lt;form class="form-horizontal container" role="form" </w:t>
      </w:r>
      <w:proofErr w:type="spellStart"/>
      <w:r w:rsidRPr="004D68D4">
        <w:t>onSubmit</w:t>
      </w:r>
      <w:proofErr w:type="spellEnd"/>
      <w:r w:rsidRPr="004D68D4">
        <w:t xml:space="preserve">="return </w:t>
      </w:r>
      <w:proofErr w:type="spellStart"/>
      <w:r w:rsidRPr="004D68D4">
        <w:t>handleClick</w:t>
      </w:r>
      <w:proofErr w:type="spellEnd"/>
      <w:r w:rsidRPr="004D68D4">
        <w:t>(</w:t>
      </w:r>
      <w:proofErr w:type="gramStart"/>
      <w:r w:rsidRPr="004D68D4">
        <w:t>this.homescorertp</w:t>
      </w:r>
      <w:proofErr w:type="gramEnd"/>
      <w:r w:rsidRPr="004D68D4">
        <w:t>.value,this.awayscorertp.value,this.timeleftrtp.value,this.spreadrtp.value,this.homertp.value,this.awayrtp.value)"&gt;</w:t>
      </w:r>
    </w:p>
    <w:p w14:paraId="293FB215" w14:textId="22983110" w:rsidR="004D68D4" w:rsidRDefault="004D68D4" w:rsidP="004D68D4">
      <w:r>
        <w:t xml:space="preserve">What happens is that a handleClick function gets called with the values that are in the form of the webpage.  This function is coded in the rtp.js.  The </w:t>
      </w:r>
      <w:proofErr w:type="gramStart"/>
      <w:r>
        <w:t>rtp.js:handleClick</w:t>
      </w:r>
      <w:proofErr w:type="gramEnd"/>
      <w:r>
        <w:t xml:space="preserve"> function calls the /scoreprediction service on the server side and then waits (asynchronously) for the </w:t>
      </w:r>
      <w:r w:rsidR="005C155B">
        <w:t>JSON</w:t>
      </w:r>
      <w:r>
        <w:t xml:space="preserve"> data to be return.  The result values </w:t>
      </w:r>
      <w:proofErr w:type="gramStart"/>
      <w:r>
        <w:t>are  shown</w:t>
      </w:r>
      <w:proofErr w:type="gramEnd"/>
      <w:r>
        <w:t xml:space="preserve"> in the results table.</w:t>
      </w:r>
    </w:p>
    <w:p w14:paraId="3DDCD7EC" w14:textId="77777777" w:rsidR="00E4570A" w:rsidRDefault="00E4570A" w:rsidP="004D68D4"/>
    <w:p w14:paraId="24DFA2BE" w14:textId="77777777" w:rsidR="00E4570A" w:rsidRDefault="00E4570A" w:rsidP="0023790A">
      <w:pPr>
        <w:pStyle w:val="Heading3"/>
        <w:ind w:left="720"/>
      </w:pPr>
      <w:r>
        <w:t>Code Modification</w:t>
      </w:r>
    </w:p>
    <w:p w14:paraId="2BD66D38" w14:textId="434007AF" w:rsidR="00E4570A" w:rsidRDefault="00E4570A" w:rsidP="00E4570A">
      <w:r>
        <w:t xml:space="preserve">There is one dependency that needs to get updated in the public/rtp.js file so that you can use your own score prediction service instead of the one I setup (I have a hardcoded URL in the code).  To fix this modify this line of code to point to your web URL (this is the value you typed in for the name of your Node.js project when you created it in </w:t>
      </w:r>
      <w:r w:rsidR="005C155B">
        <w:t>Bluemix</w:t>
      </w:r>
      <w:r>
        <w:t>).</w:t>
      </w:r>
    </w:p>
    <w:p w14:paraId="0139709B" w14:textId="77777777" w:rsidR="00E4570A" w:rsidRDefault="00E4570A" w:rsidP="00E4570A"/>
    <w:p w14:paraId="3962E2E0" w14:textId="205FDBFC" w:rsidR="00E4570A" w:rsidRDefault="00E4570A" w:rsidP="00E4570A">
      <w:r w:rsidRPr="00E4570A">
        <w:rPr>
          <w:noProof/>
        </w:rPr>
        <w:drawing>
          <wp:inline distT="0" distB="0" distL="0" distR="0" wp14:anchorId="18871DF2" wp14:editId="30FE2419">
            <wp:extent cx="6071870" cy="405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1870" cy="405765"/>
                    </a:xfrm>
                    <a:prstGeom prst="rect">
                      <a:avLst/>
                    </a:prstGeom>
                  </pic:spPr>
                </pic:pic>
              </a:graphicData>
            </a:graphic>
          </wp:inline>
        </w:drawing>
      </w:r>
    </w:p>
    <w:p w14:paraId="5C545F3C" w14:textId="77777777" w:rsidR="00E4570A" w:rsidRDefault="00E4570A" w:rsidP="004D68D4"/>
    <w:p w14:paraId="59BF6681" w14:textId="77777777" w:rsidR="00E4570A" w:rsidRDefault="00E4570A" w:rsidP="004D68D4"/>
    <w:p w14:paraId="5D66BB8F" w14:textId="0E77925E" w:rsidR="00E4570A" w:rsidRDefault="00E4570A" w:rsidP="004D68D4">
      <w:r>
        <w:t xml:space="preserve">Once you have done this, you can push this change to </w:t>
      </w:r>
      <w:r w:rsidR="005C155B">
        <w:t>Bluemix</w:t>
      </w:r>
      <w:r>
        <w:t xml:space="preserve"> by running this command in your node.js project directory.</w:t>
      </w:r>
    </w:p>
    <w:p w14:paraId="493645EC" w14:textId="77777777" w:rsidR="00E4570A" w:rsidRDefault="00E4570A" w:rsidP="004D68D4"/>
    <w:p w14:paraId="2E1E4164" w14:textId="3B82BCA8" w:rsidR="00E4570A" w:rsidRDefault="00E4570A" w:rsidP="00E4570A">
      <w:pPr>
        <w:pStyle w:val="Code"/>
        <w:framePr w:wrap="around"/>
      </w:pPr>
      <w:proofErr w:type="spellStart"/>
      <w:r w:rsidRPr="00E4570A">
        <w:t>cf</w:t>
      </w:r>
      <w:proofErr w:type="spellEnd"/>
      <w:r w:rsidRPr="00E4570A">
        <w:t xml:space="preserve"> push </w:t>
      </w:r>
      <w:proofErr w:type="spellStart"/>
      <w:r w:rsidRPr="00E4570A">
        <w:t>nba</w:t>
      </w:r>
      <w:proofErr w:type="spellEnd"/>
      <w:r w:rsidRPr="00E4570A">
        <w:t>-</w:t>
      </w:r>
      <w:proofErr w:type="spellStart"/>
      <w:r w:rsidRPr="00E4570A">
        <w:t>rt</w:t>
      </w:r>
      <w:proofErr w:type="spellEnd"/>
      <w:r w:rsidRPr="00E4570A">
        <w:t>-prediction</w:t>
      </w:r>
    </w:p>
    <w:p w14:paraId="137D5EE9" w14:textId="77777777" w:rsidR="00E4570A" w:rsidRDefault="00E4570A" w:rsidP="00E4570A">
      <w:pPr>
        <w:rPr>
          <w:rFonts w:asciiTheme="majorHAnsi" w:eastAsiaTheme="majorEastAsia" w:hAnsiTheme="majorHAnsi" w:cstheme="majorBidi"/>
          <w:sz w:val="42"/>
          <w:szCs w:val="32"/>
        </w:rPr>
      </w:pPr>
    </w:p>
    <w:p w14:paraId="497A0B47" w14:textId="77777777" w:rsidR="00E4570A" w:rsidRDefault="00E4570A" w:rsidP="00E4570A">
      <w:pPr>
        <w:rPr>
          <w:rFonts w:asciiTheme="majorHAnsi" w:eastAsiaTheme="majorEastAsia" w:hAnsiTheme="majorHAnsi" w:cstheme="majorBidi"/>
          <w:sz w:val="42"/>
          <w:szCs w:val="32"/>
        </w:rPr>
      </w:pPr>
    </w:p>
    <w:p w14:paraId="218C39FF" w14:textId="7ED18DC0" w:rsidR="00E4570A" w:rsidRDefault="00E4570A" w:rsidP="00E4570A">
      <w:r>
        <w:t xml:space="preserve">This will copy the entire project back up to </w:t>
      </w:r>
      <w:r w:rsidR="005C155B">
        <w:t>Bluemix</w:t>
      </w:r>
      <w:r>
        <w:t xml:space="preserve"> and redeploy your app.  You can also run the app locally for debugging purposes if you type this</w:t>
      </w:r>
    </w:p>
    <w:p w14:paraId="18AB8744" w14:textId="77777777" w:rsidR="00E4570A" w:rsidRDefault="00E4570A" w:rsidP="00E4570A"/>
    <w:p w14:paraId="14046141" w14:textId="18CE1CBF" w:rsidR="00E4570A" w:rsidRDefault="00E4570A" w:rsidP="00E4570A">
      <w:pPr>
        <w:pStyle w:val="Code"/>
        <w:framePr w:wrap="around"/>
      </w:pPr>
      <w:r>
        <w:t xml:space="preserve"> node app.js</w:t>
      </w:r>
    </w:p>
    <w:p w14:paraId="3D9F05BA" w14:textId="77777777" w:rsidR="00E4570A" w:rsidRDefault="00E4570A" w:rsidP="00E4570A"/>
    <w:p w14:paraId="0770F540" w14:textId="77777777" w:rsidR="00E4570A" w:rsidRDefault="00E4570A" w:rsidP="00E4570A"/>
    <w:p w14:paraId="3631883B" w14:textId="4837F73C" w:rsidR="00E4570A" w:rsidRDefault="00E4570A" w:rsidP="00E4570A">
      <w:r>
        <w:t>This will setup the webserver locally on your laptop and you can point your browser to localhost:6001 for local debuggin</w:t>
      </w:r>
      <w:r w:rsidR="005C155B">
        <w:t>g.</w:t>
      </w:r>
    </w:p>
    <w:p w14:paraId="581237F6" w14:textId="77777777" w:rsidR="003A7E45" w:rsidRPr="00E4570A" w:rsidRDefault="003A7E45" w:rsidP="00E4570A"/>
    <w:p w14:paraId="44C16EBE" w14:textId="4E742091" w:rsidR="003A7E45" w:rsidRDefault="003A7E45" w:rsidP="003A7E45">
      <w:pPr>
        <w:pStyle w:val="Note"/>
      </w:pPr>
      <w:r>
        <w:t>INFO: This completes the Bluemix Setup portion of the document</w:t>
      </w:r>
    </w:p>
    <w:p w14:paraId="5A8C8F6A" w14:textId="77777777" w:rsidR="00E4570A" w:rsidRDefault="00E4570A" w:rsidP="003A7E45">
      <w:pPr>
        <w:pStyle w:val="Heading1"/>
        <w:numPr>
          <w:ilvl w:val="0"/>
          <w:numId w:val="0"/>
        </w:numPr>
        <w:ind w:left="360"/>
      </w:pPr>
    </w:p>
    <w:p w14:paraId="1112E4E6" w14:textId="77777777" w:rsidR="00EB3ED2" w:rsidRDefault="00EB3ED2" w:rsidP="0023790A">
      <w:pPr>
        <w:pStyle w:val="Heading1"/>
        <w:ind w:left="432"/>
      </w:pPr>
      <w:r>
        <w:t>How to ‘Operationalize’ Machine Learning Insights</w:t>
      </w:r>
    </w:p>
    <w:p w14:paraId="1CE4106B" w14:textId="77777777" w:rsidR="00EB3ED2" w:rsidRDefault="00EB3ED2" w:rsidP="00A04518"/>
    <w:p w14:paraId="74568992" w14:textId="0E2DE750" w:rsidR="00A04518" w:rsidRDefault="00EB3ED2" w:rsidP="00A04518">
      <w:r>
        <w:t xml:space="preserve">So far, we have </w:t>
      </w:r>
      <w:r w:rsidR="00596BF7">
        <w:t xml:space="preserve">been able to reproduce the environment, but </w:t>
      </w:r>
      <w:r w:rsidR="00E4570A">
        <w:t>let’s</w:t>
      </w:r>
      <w:r w:rsidR="00596BF7">
        <w:t xml:space="preserve"> have a </w:t>
      </w:r>
      <w:r w:rsidR="00864E96">
        <w:t>deeper look at what</w:t>
      </w:r>
      <w:r w:rsidR="00E4570A">
        <w:t xml:space="preserve"> i</w:t>
      </w:r>
      <w:r w:rsidR="00864E96">
        <w:t xml:space="preserve">s happening in this demo environment.   In the Zeppelin </w:t>
      </w:r>
      <w:r w:rsidR="00E4570A">
        <w:t>workbook,</w:t>
      </w:r>
      <w:r w:rsidR="00864E96">
        <w:t xml:space="preserve"> we went through a number of data refinement steps to produce an input data set.   We then took that input data set and split it into a training and test partition that we fed into the logistic regression modelling functions within Spark MLLIB.   Simply stated, the logistic regression model returns a set of weights that transform the inputs into the predicted output.  In our test we had just 4 ‘features’.  Here is what the logistic regression output </w:t>
      </w:r>
      <w:r w:rsidR="00536A97">
        <w:t xml:space="preserve">summary </w:t>
      </w:r>
      <w:r w:rsidR="00864E96">
        <w:t>looks like in the zeppelin notebook.</w:t>
      </w:r>
    </w:p>
    <w:p w14:paraId="56202F03" w14:textId="77777777" w:rsidR="00536A97" w:rsidRDefault="00536A97" w:rsidP="00A04518"/>
    <w:p w14:paraId="3285DFF4" w14:textId="0502D09E" w:rsidR="00536A97" w:rsidRDefault="00536A97" w:rsidP="00A04518">
      <w:r w:rsidRPr="00536A97">
        <w:rPr>
          <w:noProof/>
        </w:rPr>
        <w:drawing>
          <wp:inline distT="0" distB="0" distL="0" distR="0" wp14:anchorId="5809F751" wp14:editId="46646F75">
            <wp:extent cx="6071870" cy="12338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1870" cy="1233805"/>
                    </a:xfrm>
                    <a:prstGeom prst="rect">
                      <a:avLst/>
                    </a:prstGeom>
                  </pic:spPr>
                </pic:pic>
              </a:graphicData>
            </a:graphic>
          </wp:inline>
        </w:drawing>
      </w:r>
    </w:p>
    <w:p w14:paraId="1614AE27" w14:textId="77777777" w:rsidR="00536A97" w:rsidRDefault="00536A97" w:rsidP="00A04518"/>
    <w:p w14:paraId="13A8C0A2" w14:textId="4D9DD41F" w:rsidR="00356F14" w:rsidRDefault="00356F14" w:rsidP="00A04518">
      <w:r>
        <w:t xml:space="preserve">For the model, the important values to focus on are the intercept and the weights.  </w:t>
      </w:r>
      <w:r w:rsidR="004E2B6A">
        <w:t>For this specific example t</w:t>
      </w:r>
      <w:r>
        <w:t xml:space="preserve">he weights </w:t>
      </w:r>
      <w:r w:rsidR="004E2B6A">
        <w:t>will scale to the following input variables [</w:t>
      </w:r>
      <w:proofErr w:type="spellStart"/>
      <w:r w:rsidR="004E2B6A">
        <w:t>score_difference</w:t>
      </w:r>
      <w:proofErr w:type="spellEnd"/>
      <w:r w:rsidR="004E2B6A">
        <w:t xml:space="preserve">, </w:t>
      </w:r>
      <w:proofErr w:type="spellStart"/>
      <w:r w:rsidR="004E2B6A">
        <w:t>time_left</w:t>
      </w:r>
      <w:proofErr w:type="spellEnd"/>
      <w:r w:rsidR="004E2B6A">
        <w:t xml:space="preserve">, spread, </w:t>
      </w:r>
      <w:proofErr w:type="spellStart"/>
      <w:r w:rsidR="004E2B6A">
        <w:t>custom_score_diff</w:t>
      </w:r>
      <w:proofErr w:type="spellEnd"/>
      <w:r w:rsidR="004E2B6A">
        <w:t xml:space="preserve">].   </w:t>
      </w:r>
    </w:p>
    <w:p w14:paraId="4BF2CAD0" w14:textId="77777777" w:rsidR="00356F14" w:rsidRDefault="00356F14" w:rsidP="00A04518"/>
    <w:p w14:paraId="16E2001F" w14:textId="769CE1F1" w:rsidR="00536A97" w:rsidRDefault="00536A97" w:rsidP="00A04518">
      <w:r>
        <w:t>To implement simple logistic regression in our Node.js web application, we just need to know how to apply these weights to the logistic regression formula</w:t>
      </w:r>
      <w:r w:rsidR="00CF640C">
        <w:t>.  We</w:t>
      </w:r>
      <w:r>
        <w:t xml:space="preserve"> implement the formula using this equation </w:t>
      </w:r>
    </w:p>
    <w:p w14:paraId="778F238A" w14:textId="641C9E94" w:rsidR="00536A97" w:rsidRDefault="0092155D" w:rsidP="00A04518">
      <m:oMathPara>
        <m:oMath>
          <m:r>
            <w:rPr>
              <w:rFonts w:ascii="Cambria Math" w:hAnsi="Cambria Math"/>
            </w:rPr>
            <w:lastRenderedPageBreak/>
            <m:t>f</m:t>
          </m:r>
          <m:d>
            <m:dPr>
              <m:ctrlPr>
                <w:rPr>
                  <w:rFonts w:ascii="Cambria Math" w:hAnsi="Cambria Math"/>
                  <w:i/>
                </w:rPr>
              </m:ctrlPr>
            </m:dPr>
            <m:e>
              <m:r>
                <w:rPr>
                  <w:rFonts w:ascii="Cambria Math" w:hAnsi="Cambria Math"/>
                </w:rPr>
                <m:t>X;θ</m:t>
              </m:r>
            </m:e>
          </m:d>
          <m:r>
            <w:rPr>
              <w:rFonts w:ascii="Cambria Math" w:hAnsi="Cambria Math"/>
            </w:rPr>
            <m:t>= sigmoid(</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p w14:paraId="772B6074" w14:textId="3ECA4BFB" w:rsidR="00536A97" w:rsidRDefault="0092155D" w:rsidP="00A04518">
      <w:r>
        <w:t xml:space="preserve">where </w:t>
      </w:r>
    </w:p>
    <w:p w14:paraId="773EC9A2" w14:textId="765E8231" w:rsidR="0092155D" w:rsidRDefault="0092155D" w:rsidP="00A04518">
      <m:oMathPara>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6E8A8CA" w14:textId="77777777" w:rsidR="00A04518" w:rsidRDefault="00A04518" w:rsidP="00A04518"/>
    <w:p w14:paraId="1C15C8F8" w14:textId="37DE8965" w:rsidR="0092155D" w:rsidRDefault="0092155D" w:rsidP="00A04518">
      <w:r>
        <w:t xml:space="preserve">Explicitly in this example the inputs </w:t>
      </w:r>
      <w:r w:rsidR="00CF640C">
        <w:t xml:space="preserve">from the web form </w:t>
      </w:r>
      <w:r>
        <w:t>(X) are multiplied by the weights (theta) as follows</w:t>
      </w:r>
    </w:p>
    <w:p w14:paraId="5C91347C" w14:textId="77777777" w:rsidR="0092155D" w:rsidRDefault="0092155D" w:rsidP="00A04518"/>
    <w:p w14:paraId="22B57E86" w14:textId="375C9A76" w:rsidR="0092155D" w:rsidRDefault="0092155D" w:rsidP="00A04518">
      <w:r>
        <w:t xml:space="preserve"> </w:t>
      </w:r>
      <m:oMath>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 -0.23+0.08*</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+ 0.014*</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-0.107*</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+ 0.09*</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oMath>
    </w:p>
    <w:p w14:paraId="3BF5B799" w14:textId="77777777" w:rsidR="0092155D" w:rsidRDefault="0092155D" w:rsidP="00A04518"/>
    <w:p w14:paraId="27C3A3BD" w14:textId="7B94DB93" w:rsidR="0092155D" w:rsidRDefault="0092155D" w:rsidP="00A04518">
      <w:r>
        <w:t>We then take the number apply the sigmoid function, and out comes a probability.  The higher the number the more likely the home team will win</w:t>
      </w:r>
      <w:r w:rsidR="00CF640C">
        <w:t>.  A value near 0.50 means that our model has no more predictive value than flipping a coin</w:t>
      </w:r>
      <w:r>
        <w:t xml:space="preserve">.  The zeppelin notebook has some commentary about the weights, so I will omit the discussion here.  </w:t>
      </w:r>
    </w:p>
    <w:p w14:paraId="499752F6" w14:textId="77777777" w:rsidR="0092155D" w:rsidRDefault="0092155D" w:rsidP="00A04518"/>
    <w:p w14:paraId="59621BAA" w14:textId="5F3CA7E7" w:rsidR="00FB3817" w:rsidRDefault="0092155D" w:rsidP="00A04518">
      <w:r>
        <w:t>In practice, a pattern like this works well enough to get the job done</w:t>
      </w:r>
      <w:r w:rsidR="00CF640C">
        <w:t xml:space="preserve"> when the number of inputs to the model are small</w:t>
      </w:r>
      <w:r>
        <w:t xml:space="preserve">, but for models that are more </w:t>
      </w:r>
      <w:proofErr w:type="gramStart"/>
      <w:r>
        <w:t>complex</w:t>
      </w:r>
      <w:r w:rsidR="00CF640C">
        <w:t>(</w:t>
      </w:r>
      <w:proofErr w:type="gramEnd"/>
      <w:r w:rsidR="00CF640C">
        <w:t xml:space="preserve">neural nets, </w:t>
      </w:r>
      <w:proofErr w:type="spellStart"/>
      <w:r w:rsidR="00CF640C">
        <w:t>svm</w:t>
      </w:r>
      <w:proofErr w:type="spellEnd"/>
      <w:r w:rsidR="00CF640C">
        <w:t xml:space="preserve">) </w:t>
      </w:r>
      <w:r>
        <w:t xml:space="preserve"> or updated frequently this manual coding approach doesn’t work so well.   </w:t>
      </w:r>
      <w:r w:rsidR="00FB3817">
        <w:t xml:space="preserve">We benefitted from the fact that the logistic equation </w:t>
      </w:r>
      <w:r w:rsidR="00CF640C">
        <w:t>can be coded in a few lines of code</w:t>
      </w:r>
      <w:r w:rsidR="00FB3817">
        <w:t>, but we should not always expect that to be the case.  There are some other alternatives I will discuss in the next section ….</w:t>
      </w:r>
    </w:p>
    <w:p w14:paraId="6AC808B3" w14:textId="77777777" w:rsidR="00FB3817" w:rsidRDefault="00FB3817" w:rsidP="00A04518"/>
    <w:p w14:paraId="2EC6227C" w14:textId="13BB890B" w:rsidR="00FB3817" w:rsidRPr="00C818C0" w:rsidRDefault="00FB3817" w:rsidP="0023790A">
      <w:pPr>
        <w:pStyle w:val="Heading2"/>
        <w:ind w:left="576"/>
      </w:pPr>
      <w:bookmarkStart w:id="0" w:name="_GoBack"/>
      <w:bookmarkEnd w:id="0"/>
      <w:r>
        <w:t xml:space="preserve">Extensions to </w:t>
      </w:r>
      <w:r w:rsidR="004F1031">
        <w:t>this demo …</w:t>
      </w:r>
    </w:p>
    <w:p w14:paraId="17029E03" w14:textId="77777777" w:rsidR="00FB3817" w:rsidRDefault="00FB3817" w:rsidP="00A04518"/>
    <w:p w14:paraId="0110B1D3" w14:textId="6AE03F05" w:rsidR="00FB3817" w:rsidRDefault="00FB3817" w:rsidP="00A04518">
      <w:r>
        <w:t>Extensions</w:t>
      </w:r>
      <w:r w:rsidR="0092155D">
        <w:t xml:space="preserve"> to what has been shown here include methods to </w:t>
      </w:r>
      <w:r>
        <w:t>connect our Node.js framework directly to spark for execution of the scoring.  Frameworks like EclairJS look very interesting fr</w:t>
      </w:r>
      <w:r w:rsidR="00CF640C">
        <w:t>om this perspective.  For</w:t>
      </w:r>
      <w:r>
        <w:t xml:space="preserve"> the next </w:t>
      </w:r>
      <w:r w:rsidR="00CF640C">
        <w:t>revision</w:t>
      </w:r>
      <w:r>
        <w:t xml:space="preserve"> of this demo </w:t>
      </w:r>
      <w:r w:rsidR="00CF640C">
        <w:t xml:space="preserve">I plan </w:t>
      </w:r>
      <w:r>
        <w:t>try to implement something like that.  Here is a brief list of some other improvements ….</w:t>
      </w:r>
    </w:p>
    <w:p w14:paraId="47CBD364" w14:textId="77777777" w:rsidR="00FB3817" w:rsidRDefault="00FB3817" w:rsidP="00A04518"/>
    <w:p w14:paraId="074D030C" w14:textId="2B68F8F9" w:rsidR="00FB3817" w:rsidRDefault="00FB3817" w:rsidP="00A04518">
      <w:r>
        <w:t xml:space="preserve">Implement machine learning pipeline to select best </w:t>
      </w:r>
      <w:r w:rsidR="005C155B">
        <w:t>hyper parameters</w:t>
      </w:r>
      <w:r>
        <w:t xml:space="preserve"> for model</w:t>
      </w:r>
    </w:p>
    <w:p w14:paraId="6B4C9227" w14:textId="14ADCF69" w:rsidR="00FB3817" w:rsidRDefault="00FB3817" w:rsidP="00A04518">
      <w:r>
        <w:t>Experiment with linear regression to predict final score</w:t>
      </w:r>
    </w:p>
    <w:p w14:paraId="6E7EE1EA" w14:textId="303CD165" w:rsidR="00FB3817" w:rsidRDefault="00FB3817" w:rsidP="00A04518">
      <w:r>
        <w:t>Assess prediction sensitivity and margin of error (variance)</w:t>
      </w:r>
    </w:p>
    <w:p w14:paraId="4D568002" w14:textId="738FC7FE" w:rsidR="0092155D" w:rsidRDefault="00FB3817" w:rsidP="00A04518">
      <w:r>
        <w:t xml:space="preserve"> </w:t>
      </w:r>
    </w:p>
    <w:p w14:paraId="176D40F6" w14:textId="77777777" w:rsidR="0092155D" w:rsidRDefault="0092155D" w:rsidP="00A04518"/>
    <w:p w14:paraId="18D9C9B6" w14:textId="77777777" w:rsidR="00E44558" w:rsidRDefault="00E44558" w:rsidP="00A04518"/>
    <w:sectPr w:rsidR="00E44558">
      <w:footerReference w:type="default" r:id="rId30"/>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B718A9" w14:textId="77777777" w:rsidR="002F185C" w:rsidRDefault="002F185C">
      <w:r>
        <w:separator/>
      </w:r>
    </w:p>
    <w:p w14:paraId="7239BFD7" w14:textId="77777777" w:rsidR="002F185C" w:rsidRDefault="002F185C"/>
    <w:p w14:paraId="2C81A101" w14:textId="77777777" w:rsidR="002F185C" w:rsidRDefault="002F185C"/>
  </w:endnote>
  <w:endnote w:type="continuationSeparator" w:id="0">
    <w:p w14:paraId="1F1C2077" w14:textId="77777777" w:rsidR="002F185C" w:rsidRDefault="002F185C">
      <w:r>
        <w:continuationSeparator/>
      </w:r>
    </w:p>
    <w:p w14:paraId="15163572" w14:textId="77777777" w:rsidR="002F185C" w:rsidRDefault="002F185C"/>
    <w:p w14:paraId="100D2372" w14:textId="77777777" w:rsidR="002F185C" w:rsidRDefault="002F1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18F5AE63" w14:textId="77777777" w:rsidR="00C06ADB" w:rsidRDefault="00E05087">
        <w:pPr>
          <w:pStyle w:val="Footer"/>
        </w:pPr>
        <w:r>
          <w:fldChar w:fldCharType="begin"/>
        </w:r>
        <w:r>
          <w:instrText xml:space="preserve"> PAGE   \* MERGEFORMAT </w:instrText>
        </w:r>
        <w:r>
          <w:fldChar w:fldCharType="separate"/>
        </w:r>
        <w:r w:rsidR="0023790A">
          <w:rPr>
            <w:noProof/>
          </w:rPr>
          <w:t>13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F160F" w14:textId="77777777" w:rsidR="002F185C" w:rsidRDefault="002F185C">
      <w:r>
        <w:separator/>
      </w:r>
    </w:p>
    <w:p w14:paraId="6F4E1304" w14:textId="77777777" w:rsidR="002F185C" w:rsidRDefault="002F185C"/>
    <w:p w14:paraId="213C6AEE" w14:textId="77777777" w:rsidR="002F185C" w:rsidRDefault="002F185C"/>
  </w:footnote>
  <w:footnote w:type="continuationSeparator" w:id="0">
    <w:p w14:paraId="72E8845B" w14:textId="77777777" w:rsidR="002F185C" w:rsidRDefault="002F185C">
      <w:r>
        <w:continuationSeparator/>
      </w:r>
    </w:p>
    <w:p w14:paraId="5D2A8DF8" w14:textId="77777777" w:rsidR="002F185C" w:rsidRDefault="002F185C"/>
    <w:p w14:paraId="44954720" w14:textId="77777777" w:rsidR="002F185C" w:rsidRDefault="002F185C"/>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0D4AD6C"/>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0029364"/>
    <w:lvl w:ilvl="0">
      <w:start w:val="1"/>
      <w:numFmt w:val="decimal"/>
      <w:lvlText w:val="%1."/>
      <w:lvlJc w:val="left"/>
      <w:pPr>
        <w:tabs>
          <w:tab w:val="num" w:pos="1800"/>
        </w:tabs>
        <w:ind w:left="1800" w:hanging="360"/>
      </w:pPr>
    </w:lvl>
  </w:abstractNum>
  <w:abstractNum w:abstractNumId="2">
    <w:nsid w:val="FFFFFF7D"/>
    <w:multiLevelType w:val="singleLevel"/>
    <w:tmpl w:val="D270B25E"/>
    <w:lvl w:ilvl="0">
      <w:start w:val="1"/>
      <w:numFmt w:val="decimal"/>
      <w:lvlText w:val="%1."/>
      <w:lvlJc w:val="left"/>
      <w:pPr>
        <w:tabs>
          <w:tab w:val="num" w:pos="1440"/>
        </w:tabs>
        <w:ind w:left="1440" w:hanging="360"/>
      </w:pPr>
    </w:lvl>
  </w:abstractNum>
  <w:abstractNum w:abstractNumId="3">
    <w:nsid w:val="FFFFFF7E"/>
    <w:multiLevelType w:val="singleLevel"/>
    <w:tmpl w:val="1996E9A4"/>
    <w:lvl w:ilvl="0">
      <w:start w:val="1"/>
      <w:numFmt w:val="decimal"/>
      <w:lvlText w:val="%1."/>
      <w:lvlJc w:val="left"/>
      <w:pPr>
        <w:tabs>
          <w:tab w:val="num" w:pos="1080"/>
        </w:tabs>
        <w:ind w:left="1080" w:hanging="360"/>
      </w:pPr>
    </w:lvl>
  </w:abstractNum>
  <w:abstractNum w:abstractNumId="4">
    <w:nsid w:val="FFFFFF7F"/>
    <w:multiLevelType w:val="singleLevel"/>
    <w:tmpl w:val="31B4141E"/>
    <w:lvl w:ilvl="0">
      <w:start w:val="1"/>
      <w:numFmt w:val="decimal"/>
      <w:lvlText w:val="%1."/>
      <w:lvlJc w:val="left"/>
      <w:pPr>
        <w:tabs>
          <w:tab w:val="num" w:pos="720"/>
        </w:tabs>
        <w:ind w:left="720" w:hanging="360"/>
      </w:pPr>
    </w:lvl>
  </w:abstractNum>
  <w:abstractNum w:abstractNumId="5">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24246C8"/>
    <w:lvl w:ilvl="0">
      <w:start w:val="1"/>
      <w:numFmt w:val="decimal"/>
      <w:pStyle w:val="ListNumber"/>
      <w:lvlText w:val="%1."/>
      <w:lvlJc w:val="left"/>
      <w:pPr>
        <w:tabs>
          <w:tab w:val="num" w:pos="749"/>
        </w:tabs>
        <w:ind w:left="749" w:hanging="259"/>
      </w:pPr>
      <w:rPr>
        <w:rFonts w:hint="default"/>
      </w:rPr>
    </w:lvl>
  </w:abstractNum>
  <w:abstractNum w:abstractNumId="10">
    <w:nsid w:val="FFFFFF89"/>
    <w:multiLevelType w:val="singleLevel"/>
    <w:tmpl w:val="D70ECBE2"/>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2547465"/>
    <w:multiLevelType w:val="multilevel"/>
    <w:tmpl w:val="342AA4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137A5E"/>
    <w:multiLevelType w:val="hybridMultilevel"/>
    <w:tmpl w:val="775A4E48"/>
    <w:lvl w:ilvl="0" w:tplc="B6544392">
      <w:start w:val="1"/>
      <w:numFmt w:val="decimal"/>
      <w:lvlText w:val="%1."/>
      <w:lvlJc w:val="left"/>
      <w:pPr>
        <w:tabs>
          <w:tab w:val="num" w:pos="720"/>
        </w:tabs>
        <w:ind w:left="720" w:hanging="360"/>
      </w:pPr>
    </w:lvl>
    <w:lvl w:ilvl="1" w:tplc="8E8AD664" w:tentative="1">
      <w:start w:val="1"/>
      <w:numFmt w:val="decimal"/>
      <w:lvlText w:val="%2."/>
      <w:lvlJc w:val="left"/>
      <w:pPr>
        <w:tabs>
          <w:tab w:val="num" w:pos="1440"/>
        </w:tabs>
        <w:ind w:left="1440" w:hanging="360"/>
      </w:pPr>
    </w:lvl>
    <w:lvl w:ilvl="2" w:tplc="3A3EAE5C">
      <w:start w:val="1"/>
      <w:numFmt w:val="decimal"/>
      <w:lvlText w:val="%3."/>
      <w:lvlJc w:val="left"/>
      <w:pPr>
        <w:tabs>
          <w:tab w:val="num" w:pos="2160"/>
        </w:tabs>
        <w:ind w:left="2160" w:hanging="360"/>
      </w:pPr>
    </w:lvl>
    <w:lvl w:ilvl="3" w:tplc="B4E09BD4" w:tentative="1">
      <w:start w:val="1"/>
      <w:numFmt w:val="decimal"/>
      <w:lvlText w:val="%4."/>
      <w:lvlJc w:val="left"/>
      <w:pPr>
        <w:tabs>
          <w:tab w:val="num" w:pos="2880"/>
        </w:tabs>
        <w:ind w:left="2880" w:hanging="360"/>
      </w:pPr>
    </w:lvl>
    <w:lvl w:ilvl="4" w:tplc="AAD43B96" w:tentative="1">
      <w:start w:val="1"/>
      <w:numFmt w:val="decimal"/>
      <w:lvlText w:val="%5."/>
      <w:lvlJc w:val="left"/>
      <w:pPr>
        <w:tabs>
          <w:tab w:val="num" w:pos="3600"/>
        </w:tabs>
        <w:ind w:left="3600" w:hanging="360"/>
      </w:pPr>
    </w:lvl>
    <w:lvl w:ilvl="5" w:tplc="6FE64540" w:tentative="1">
      <w:start w:val="1"/>
      <w:numFmt w:val="decimal"/>
      <w:lvlText w:val="%6."/>
      <w:lvlJc w:val="left"/>
      <w:pPr>
        <w:tabs>
          <w:tab w:val="num" w:pos="4320"/>
        </w:tabs>
        <w:ind w:left="4320" w:hanging="360"/>
      </w:pPr>
    </w:lvl>
    <w:lvl w:ilvl="6" w:tplc="1334095E" w:tentative="1">
      <w:start w:val="1"/>
      <w:numFmt w:val="decimal"/>
      <w:lvlText w:val="%7."/>
      <w:lvlJc w:val="left"/>
      <w:pPr>
        <w:tabs>
          <w:tab w:val="num" w:pos="5040"/>
        </w:tabs>
        <w:ind w:left="5040" w:hanging="360"/>
      </w:pPr>
    </w:lvl>
    <w:lvl w:ilvl="7" w:tplc="AE4C435A" w:tentative="1">
      <w:start w:val="1"/>
      <w:numFmt w:val="decimal"/>
      <w:lvlText w:val="%8."/>
      <w:lvlJc w:val="left"/>
      <w:pPr>
        <w:tabs>
          <w:tab w:val="num" w:pos="5760"/>
        </w:tabs>
        <w:ind w:left="5760" w:hanging="360"/>
      </w:pPr>
    </w:lvl>
    <w:lvl w:ilvl="8" w:tplc="2766D19A" w:tentative="1">
      <w:start w:val="1"/>
      <w:numFmt w:val="decimal"/>
      <w:lvlText w:val="%9."/>
      <w:lvlJc w:val="left"/>
      <w:pPr>
        <w:tabs>
          <w:tab w:val="num" w:pos="6480"/>
        </w:tabs>
        <w:ind w:left="6480" w:hanging="360"/>
      </w:pPr>
    </w:lvl>
  </w:abstractNum>
  <w:abstractNum w:abstractNumId="13">
    <w:nsid w:val="1B1103F1"/>
    <w:multiLevelType w:val="multilevel"/>
    <w:tmpl w:val="A9F24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A3231"/>
    <w:multiLevelType w:val="multilevel"/>
    <w:tmpl w:val="7C2E5DC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964E8B"/>
    <w:multiLevelType w:val="multilevel"/>
    <w:tmpl w:val="0122B3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28F326FC"/>
    <w:multiLevelType w:val="multilevel"/>
    <w:tmpl w:val="EA52F1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D3467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282734E"/>
    <w:multiLevelType w:val="multilevel"/>
    <w:tmpl w:val="8EE8C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530A94"/>
    <w:multiLevelType w:val="multilevel"/>
    <w:tmpl w:val="7C2E5DC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nsid w:val="418E1C54"/>
    <w:multiLevelType w:val="multilevel"/>
    <w:tmpl w:val="F704E286"/>
    <w:lvl w:ilvl="0">
      <w:start w:val="1"/>
      <w:numFmt w:val="decimal"/>
      <w:pStyle w:val="Heading1"/>
      <w:lvlText w:val="%1"/>
      <w:lvlJc w:val="left"/>
      <w:pPr>
        <w:ind w:left="1692" w:hanging="432"/>
      </w:pPr>
    </w:lvl>
    <w:lvl w:ilvl="1">
      <w:start w:val="1"/>
      <w:numFmt w:val="decimal"/>
      <w:pStyle w:val="Heading2"/>
      <w:lvlText w:val="%1.%2"/>
      <w:lvlJc w:val="left"/>
      <w:pPr>
        <w:ind w:left="4716" w:hanging="576"/>
      </w:pPr>
    </w:lvl>
    <w:lvl w:ilvl="2">
      <w:start w:val="1"/>
      <w:numFmt w:val="decimal"/>
      <w:pStyle w:val="Heading3"/>
      <w:lvlText w:val="%1.%2.%3"/>
      <w:lvlJc w:val="left"/>
      <w:pPr>
        <w:ind w:left="42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46E7D3D"/>
    <w:multiLevelType w:val="multilevel"/>
    <w:tmpl w:val="2620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9E1FD4"/>
    <w:multiLevelType w:val="hybridMultilevel"/>
    <w:tmpl w:val="A106FFF2"/>
    <w:lvl w:ilvl="0" w:tplc="A8EC11AE">
      <w:start w:val="1"/>
      <w:numFmt w:val="decimal"/>
      <w:lvlText w:val="%1."/>
      <w:lvlJc w:val="left"/>
      <w:pPr>
        <w:tabs>
          <w:tab w:val="num" w:pos="720"/>
        </w:tabs>
        <w:ind w:left="720" w:hanging="360"/>
      </w:pPr>
    </w:lvl>
    <w:lvl w:ilvl="1" w:tplc="903E2640" w:tentative="1">
      <w:start w:val="1"/>
      <w:numFmt w:val="decimal"/>
      <w:lvlText w:val="%2."/>
      <w:lvlJc w:val="left"/>
      <w:pPr>
        <w:tabs>
          <w:tab w:val="num" w:pos="1440"/>
        </w:tabs>
        <w:ind w:left="1440" w:hanging="360"/>
      </w:pPr>
    </w:lvl>
    <w:lvl w:ilvl="2" w:tplc="D398FF86">
      <w:start w:val="1"/>
      <w:numFmt w:val="decimal"/>
      <w:lvlText w:val="%3."/>
      <w:lvlJc w:val="left"/>
      <w:pPr>
        <w:tabs>
          <w:tab w:val="num" w:pos="2160"/>
        </w:tabs>
        <w:ind w:left="2160" w:hanging="360"/>
      </w:pPr>
    </w:lvl>
    <w:lvl w:ilvl="3" w:tplc="6088D854" w:tentative="1">
      <w:start w:val="1"/>
      <w:numFmt w:val="decimal"/>
      <w:lvlText w:val="%4."/>
      <w:lvlJc w:val="left"/>
      <w:pPr>
        <w:tabs>
          <w:tab w:val="num" w:pos="2880"/>
        </w:tabs>
        <w:ind w:left="2880" w:hanging="360"/>
      </w:pPr>
    </w:lvl>
    <w:lvl w:ilvl="4" w:tplc="9C284AC6" w:tentative="1">
      <w:start w:val="1"/>
      <w:numFmt w:val="decimal"/>
      <w:lvlText w:val="%5."/>
      <w:lvlJc w:val="left"/>
      <w:pPr>
        <w:tabs>
          <w:tab w:val="num" w:pos="3600"/>
        </w:tabs>
        <w:ind w:left="3600" w:hanging="360"/>
      </w:pPr>
    </w:lvl>
    <w:lvl w:ilvl="5" w:tplc="165C41AE" w:tentative="1">
      <w:start w:val="1"/>
      <w:numFmt w:val="decimal"/>
      <w:lvlText w:val="%6."/>
      <w:lvlJc w:val="left"/>
      <w:pPr>
        <w:tabs>
          <w:tab w:val="num" w:pos="4320"/>
        </w:tabs>
        <w:ind w:left="4320" w:hanging="360"/>
      </w:pPr>
    </w:lvl>
    <w:lvl w:ilvl="6" w:tplc="1968EAE0" w:tentative="1">
      <w:start w:val="1"/>
      <w:numFmt w:val="decimal"/>
      <w:lvlText w:val="%7."/>
      <w:lvlJc w:val="left"/>
      <w:pPr>
        <w:tabs>
          <w:tab w:val="num" w:pos="5040"/>
        </w:tabs>
        <w:ind w:left="5040" w:hanging="360"/>
      </w:pPr>
    </w:lvl>
    <w:lvl w:ilvl="7" w:tplc="29A6408E" w:tentative="1">
      <w:start w:val="1"/>
      <w:numFmt w:val="decimal"/>
      <w:lvlText w:val="%8."/>
      <w:lvlJc w:val="left"/>
      <w:pPr>
        <w:tabs>
          <w:tab w:val="num" w:pos="5760"/>
        </w:tabs>
        <w:ind w:left="5760" w:hanging="360"/>
      </w:pPr>
    </w:lvl>
    <w:lvl w:ilvl="8" w:tplc="F1E44674" w:tentative="1">
      <w:start w:val="1"/>
      <w:numFmt w:val="decimal"/>
      <w:lvlText w:val="%9."/>
      <w:lvlJc w:val="left"/>
      <w:pPr>
        <w:tabs>
          <w:tab w:val="num" w:pos="6480"/>
        </w:tabs>
        <w:ind w:left="6480" w:hanging="360"/>
      </w:pPr>
    </w:lvl>
  </w:abstractNum>
  <w:abstractNum w:abstractNumId="26">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7D5720"/>
    <w:multiLevelType w:val="hybridMultilevel"/>
    <w:tmpl w:val="6BBEC44C"/>
    <w:lvl w:ilvl="0" w:tplc="4BE4BA9C">
      <w:start w:val="1"/>
      <w:numFmt w:val="decimal"/>
      <w:lvlText w:val="%1."/>
      <w:lvlJc w:val="left"/>
      <w:pPr>
        <w:tabs>
          <w:tab w:val="num" w:pos="720"/>
        </w:tabs>
        <w:ind w:left="720" w:hanging="360"/>
      </w:pPr>
    </w:lvl>
    <w:lvl w:ilvl="1" w:tplc="85C662BA">
      <w:start w:val="1"/>
      <w:numFmt w:val="decimal"/>
      <w:lvlText w:val="%2."/>
      <w:lvlJc w:val="left"/>
      <w:pPr>
        <w:tabs>
          <w:tab w:val="num" w:pos="1440"/>
        </w:tabs>
        <w:ind w:left="1440" w:hanging="360"/>
      </w:pPr>
    </w:lvl>
    <w:lvl w:ilvl="2" w:tplc="EC6694F0">
      <w:start w:val="1"/>
      <w:numFmt w:val="decimal"/>
      <w:lvlText w:val="%3."/>
      <w:lvlJc w:val="left"/>
      <w:pPr>
        <w:tabs>
          <w:tab w:val="num" w:pos="2160"/>
        </w:tabs>
        <w:ind w:left="2160" w:hanging="360"/>
      </w:pPr>
    </w:lvl>
    <w:lvl w:ilvl="3" w:tplc="2594E22A" w:tentative="1">
      <w:start w:val="1"/>
      <w:numFmt w:val="decimal"/>
      <w:lvlText w:val="%4."/>
      <w:lvlJc w:val="left"/>
      <w:pPr>
        <w:tabs>
          <w:tab w:val="num" w:pos="2880"/>
        </w:tabs>
        <w:ind w:left="2880" w:hanging="360"/>
      </w:pPr>
    </w:lvl>
    <w:lvl w:ilvl="4" w:tplc="F97CB168" w:tentative="1">
      <w:start w:val="1"/>
      <w:numFmt w:val="decimal"/>
      <w:lvlText w:val="%5."/>
      <w:lvlJc w:val="left"/>
      <w:pPr>
        <w:tabs>
          <w:tab w:val="num" w:pos="3600"/>
        </w:tabs>
        <w:ind w:left="3600" w:hanging="360"/>
      </w:pPr>
    </w:lvl>
    <w:lvl w:ilvl="5" w:tplc="676AEA96" w:tentative="1">
      <w:start w:val="1"/>
      <w:numFmt w:val="decimal"/>
      <w:lvlText w:val="%6."/>
      <w:lvlJc w:val="left"/>
      <w:pPr>
        <w:tabs>
          <w:tab w:val="num" w:pos="4320"/>
        </w:tabs>
        <w:ind w:left="4320" w:hanging="360"/>
      </w:pPr>
    </w:lvl>
    <w:lvl w:ilvl="6" w:tplc="198092D0" w:tentative="1">
      <w:start w:val="1"/>
      <w:numFmt w:val="decimal"/>
      <w:lvlText w:val="%7."/>
      <w:lvlJc w:val="left"/>
      <w:pPr>
        <w:tabs>
          <w:tab w:val="num" w:pos="5040"/>
        </w:tabs>
        <w:ind w:left="5040" w:hanging="360"/>
      </w:pPr>
    </w:lvl>
    <w:lvl w:ilvl="7" w:tplc="A418DA38" w:tentative="1">
      <w:start w:val="1"/>
      <w:numFmt w:val="decimal"/>
      <w:lvlText w:val="%8."/>
      <w:lvlJc w:val="left"/>
      <w:pPr>
        <w:tabs>
          <w:tab w:val="num" w:pos="5760"/>
        </w:tabs>
        <w:ind w:left="5760" w:hanging="360"/>
      </w:pPr>
    </w:lvl>
    <w:lvl w:ilvl="8" w:tplc="4DEA91BA" w:tentative="1">
      <w:start w:val="1"/>
      <w:numFmt w:val="decimal"/>
      <w:lvlText w:val="%9."/>
      <w:lvlJc w:val="left"/>
      <w:pPr>
        <w:tabs>
          <w:tab w:val="num" w:pos="6480"/>
        </w:tabs>
        <w:ind w:left="6480" w:hanging="360"/>
      </w:pPr>
    </w:lvl>
  </w:abstractNum>
  <w:abstractNum w:abstractNumId="29">
    <w:nsid w:val="5DCC379C"/>
    <w:multiLevelType w:val="hybridMultilevel"/>
    <w:tmpl w:val="574E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974CE9"/>
    <w:multiLevelType w:val="multilevel"/>
    <w:tmpl w:val="1AD848C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A420EA"/>
    <w:multiLevelType w:val="multilevel"/>
    <w:tmpl w:val="749E4C1E"/>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nsid w:val="6E7552E8"/>
    <w:multiLevelType w:val="multilevel"/>
    <w:tmpl w:val="C0B44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653084"/>
    <w:multiLevelType w:val="multilevel"/>
    <w:tmpl w:val="B6D835D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10"/>
  </w:num>
  <w:num w:numId="2">
    <w:abstractNumId w:val="23"/>
  </w:num>
  <w:num w:numId="3">
    <w:abstractNumId w:val="27"/>
  </w:num>
  <w:num w:numId="4">
    <w:abstractNumId w:val="24"/>
  </w:num>
  <w:num w:numId="5">
    <w:abstractNumId w:val="15"/>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26"/>
  </w:num>
  <w:num w:numId="16">
    <w:abstractNumId w:val="31"/>
  </w:num>
  <w:num w:numId="17">
    <w:abstractNumId w:val="28"/>
  </w:num>
  <w:num w:numId="18">
    <w:abstractNumId w:val="0"/>
  </w:num>
  <w:num w:numId="19">
    <w:abstractNumId w:val="25"/>
  </w:num>
  <w:num w:numId="20">
    <w:abstractNumId w:val="12"/>
  </w:num>
  <w:num w:numId="21">
    <w:abstractNumId w:val="29"/>
  </w:num>
  <w:num w:numId="22">
    <w:abstractNumId w:val="21"/>
  </w:num>
  <w:num w:numId="23">
    <w:abstractNumId w:val="32"/>
  </w:num>
  <w:num w:numId="24">
    <w:abstractNumId w:val="18"/>
  </w:num>
  <w:num w:numId="25">
    <w:abstractNumId w:val="20"/>
  </w:num>
  <w:num w:numId="26">
    <w:abstractNumId w:val="30"/>
  </w:num>
  <w:num w:numId="27">
    <w:abstractNumId w:val="14"/>
  </w:num>
  <w:num w:numId="28">
    <w:abstractNumId w:val="16"/>
  </w:num>
  <w:num w:numId="29">
    <w:abstractNumId w:val="17"/>
  </w:num>
  <w:num w:numId="30">
    <w:abstractNumId w:val="22"/>
  </w:num>
  <w:num w:numId="31">
    <w:abstractNumId w:val="34"/>
  </w:num>
  <w:num w:numId="32">
    <w:abstractNumId w:val="13"/>
  </w:num>
  <w:num w:numId="33">
    <w:abstractNumId w:val="33"/>
  </w:num>
  <w:num w:numId="34">
    <w:abstractNumId w:val="1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19C"/>
    <w:rsid w:val="0003098C"/>
    <w:rsid w:val="000424ED"/>
    <w:rsid w:val="0019115D"/>
    <w:rsid w:val="001E52E2"/>
    <w:rsid w:val="0023790A"/>
    <w:rsid w:val="00242F49"/>
    <w:rsid w:val="002527DB"/>
    <w:rsid w:val="002A5FAA"/>
    <w:rsid w:val="002F185C"/>
    <w:rsid w:val="00356F14"/>
    <w:rsid w:val="00377212"/>
    <w:rsid w:val="00385128"/>
    <w:rsid w:val="003A7E45"/>
    <w:rsid w:val="003B26E4"/>
    <w:rsid w:val="003C3431"/>
    <w:rsid w:val="00424B90"/>
    <w:rsid w:val="004D68D4"/>
    <w:rsid w:val="004E1C76"/>
    <w:rsid w:val="004E2B6A"/>
    <w:rsid w:val="004F1031"/>
    <w:rsid w:val="005109E2"/>
    <w:rsid w:val="00536A97"/>
    <w:rsid w:val="00556BB5"/>
    <w:rsid w:val="0056571F"/>
    <w:rsid w:val="00596BF7"/>
    <w:rsid w:val="005C155B"/>
    <w:rsid w:val="00741F0F"/>
    <w:rsid w:val="00845E1F"/>
    <w:rsid w:val="00852BFA"/>
    <w:rsid w:val="00864E96"/>
    <w:rsid w:val="00886EA6"/>
    <w:rsid w:val="008A0026"/>
    <w:rsid w:val="008A3F92"/>
    <w:rsid w:val="0092155D"/>
    <w:rsid w:val="009C78F6"/>
    <w:rsid w:val="009F1AE5"/>
    <w:rsid w:val="00A04518"/>
    <w:rsid w:val="00A17EB6"/>
    <w:rsid w:val="00A62800"/>
    <w:rsid w:val="00C06ADB"/>
    <w:rsid w:val="00C818C0"/>
    <w:rsid w:val="00CC419C"/>
    <w:rsid w:val="00CF640C"/>
    <w:rsid w:val="00D93964"/>
    <w:rsid w:val="00DF48DA"/>
    <w:rsid w:val="00E05087"/>
    <w:rsid w:val="00E44558"/>
    <w:rsid w:val="00E4570A"/>
    <w:rsid w:val="00EB3ED2"/>
    <w:rsid w:val="00EC6CDF"/>
    <w:rsid w:val="00FB3817"/>
    <w:rsid w:val="00FC01BA"/>
    <w:rsid w:val="00FE0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19D2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C419C"/>
    <w:pPr>
      <w:spacing w:after="0" w:line="240" w:lineRule="auto"/>
    </w:pPr>
    <w:rPr>
      <w:color w:val="auto"/>
      <w:lang w:eastAsia="en-US"/>
    </w:rPr>
  </w:style>
  <w:style w:type="paragraph" w:styleId="Heading1">
    <w:name w:val="heading 1"/>
    <w:basedOn w:val="Normal"/>
    <w:next w:val="Normal"/>
    <w:link w:val="Heading1Char"/>
    <w:uiPriority w:val="9"/>
    <w:qFormat/>
    <w:rsid w:val="00556BB5"/>
    <w:pPr>
      <w:keepNext/>
      <w:keepLines/>
      <w:numPr>
        <w:numId w:val="22"/>
      </w:numPr>
      <w:spacing w:before="400"/>
      <w:contextualSpacing/>
      <w:outlineLvl w:val="0"/>
    </w:pPr>
    <w:rPr>
      <w:rFonts w:asciiTheme="majorHAnsi" w:eastAsiaTheme="majorEastAsia" w:hAnsiTheme="majorHAnsi" w:cstheme="majorBidi"/>
      <w:b/>
      <w:sz w:val="42"/>
      <w:szCs w:val="32"/>
    </w:rPr>
  </w:style>
  <w:style w:type="paragraph" w:styleId="Heading2">
    <w:name w:val="heading 2"/>
    <w:basedOn w:val="Normal"/>
    <w:next w:val="Normal"/>
    <w:link w:val="Heading2Char"/>
    <w:uiPriority w:val="9"/>
    <w:unhideWhenUsed/>
    <w:qFormat/>
    <w:rsid w:val="00556BB5"/>
    <w:pPr>
      <w:keepNext/>
      <w:keepLines/>
      <w:numPr>
        <w:ilvl w:val="1"/>
        <w:numId w:val="22"/>
      </w:numPr>
      <w:spacing w:before="400"/>
      <w:outlineLvl w:val="1"/>
    </w:pPr>
    <w:rPr>
      <w:rFonts w:asciiTheme="majorHAnsi" w:eastAsiaTheme="majorEastAsia" w:hAnsiTheme="majorHAnsi" w:cstheme="majorBidi"/>
      <w:b/>
      <w:sz w:val="32"/>
      <w:szCs w:val="26"/>
    </w:rPr>
  </w:style>
  <w:style w:type="paragraph" w:styleId="Heading3">
    <w:name w:val="heading 3"/>
    <w:basedOn w:val="Heading1"/>
    <w:next w:val="Normal"/>
    <w:link w:val="Heading3Char"/>
    <w:uiPriority w:val="9"/>
    <w:unhideWhenUsed/>
    <w:qFormat/>
    <w:rsid w:val="00556BB5"/>
    <w:pPr>
      <w:numPr>
        <w:ilvl w:val="2"/>
      </w:numPr>
      <w:outlineLvl w:val="2"/>
    </w:pPr>
    <w:rPr>
      <w:sz w:val="28"/>
    </w:rPr>
  </w:style>
  <w:style w:type="paragraph" w:styleId="Heading4">
    <w:name w:val="heading 4"/>
    <w:basedOn w:val="Normal"/>
    <w:next w:val="Normal"/>
    <w:link w:val="Heading4Char"/>
    <w:uiPriority w:val="9"/>
    <w:semiHidden/>
    <w:unhideWhenUsed/>
    <w:qFormat/>
    <w:rsid w:val="00556BB5"/>
    <w:pPr>
      <w:keepNext/>
      <w:keepLines/>
      <w:numPr>
        <w:ilvl w:val="3"/>
        <w:numId w:val="22"/>
      </w:numPr>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rsid w:val="00556BB5"/>
    <w:pPr>
      <w:keepNext/>
      <w:keepLines/>
      <w:numPr>
        <w:ilvl w:val="4"/>
        <w:numId w:val="22"/>
      </w:numPr>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rsid w:val="00556BB5"/>
    <w:pPr>
      <w:keepNext/>
      <w:keepLines/>
      <w:numPr>
        <w:ilvl w:val="5"/>
        <w:numId w:val="22"/>
      </w:numPr>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rsid w:val="00556BB5"/>
    <w:pPr>
      <w:keepNext/>
      <w:keepLines/>
      <w:numPr>
        <w:ilvl w:val="6"/>
        <w:numId w:val="22"/>
      </w:numPr>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rsid w:val="00556BB5"/>
    <w:pPr>
      <w:keepNext/>
      <w:keepLines/>
      <w:numPr>
        <w:ilvl w:val="7"/>
        <w:numId w:val="22"/>
      </w:numPr>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rsid w:val="00556BB5"/>
    <w:pPr>
      <w:keepNext/>
      <w:keepLines/>
      <w:numPr>
        <w:ilvl w:val="8"/>
        <w:numId w:val="22"/>
      </w:numPr>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sid w:val="00556BB5"/>
    <w:rPr>
      <w:rFonts w:asciiTheme="majorHAnsi" w:eastAsiaTheme="majorEastAsia" w:hAnsiTheme="majorHAnsi" w:cstheme="majorBidi"/>
      <w:b/>
      <w:color w:val="auto"/>
      <w:sz w:val="42"/>
      <w:szCs w:val="32"/>
      <w:lang w:eastAsia="en-US"/>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556BB5"/>
    <w:rPr>
      <w:rFonts w:asciiTheme="majorHAnsi" w:eastAsiaTheme="majorEastAsia" w:hAnsiTheme="majorHAnsi" w:cstheme="majorBidi"/>
      <w:b/>
      <w:color w:val="auto"/>
      <w:sz w:val="32"/>
      <w:szCs w:val="26"/>
      <w:lang w:eastAsia="en-US"/>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rsid w:val="00556BB5"/>
    <w:rPr>
      <w:rFonts w:asciiTheme="majorHAnsi" w:eastAsiaTheme="majorEastAsia" w:hAnsiTheme="majorHAnsi" w:cstheme="majorBidi"/>
      <w:color w:val="auto"/>
      <w:sz w:val="28"/>
      <w:szCs w:val="32"/>
      <w:lang w:eastAsia="en-US"/>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CC419C"/>
    <w:rPr>
      <w:color w:val="5E9EA1" w:themeColor="hyperlink"/>
      <w:u w:val="single"/>
    </w:rPr>
  </w:style>
  <w:style w:type="character" w:styleId="FollowedHyperlink">
    <w:name w:val="FollowedHyperlink"/>
    <w:basedOn w:val="DefaultParagraphFont"/>
    <w:uiPriority w:val="99"/>
    <w:semiHidden/>
    <w:unhideWhenUsed/>
    <w:rsid w:val="00CC419C"/>
    <w:rPr>
      <w:color w:val="7A4561" w:themeColor="followedHyperlink"/>
      <w:u w:val="single"/>
    </w:rPr>
  </w:style>
  <w:style w:type="paragraph" w:customStyle="1" w:styleId="Note">
    <w:name w:val="Note"/>
    <w:basedOn w:val="BodyTextIndent"/>
    <w:next w:val="Normal"/>
    <w:qFormat/>
    <w:rsid w:val="00845E1F"/>
    <w:pPr>
      <w:pBdr>
        <w:top w:val="single" w:sz="4" w:space="1" w:color="auto"/>
        <w:bottom w:val="single" w:sz="4" w:space="1" w:color="auto"/>
      </w:pBdr>
      <w:shd w:val="pct15" w:color="auto" w:fill="auto"/>
    </w:pPr>
    <w:rPr>
      <w:rFonts w:ascii="Courier" w:hAnsi="Courier"/>
      <w:color w:val="0070C0"/>
    </w:rPr>
  </w:style>
  <w:style w:type="paragraph" w:styleId="NoteLevel1">
    <w:name w:val="Note Level 1"/>
    <w:basedOn w:val="Normal"/>
    <w:uiPriority w:val="99"/>
    <w:rsid w:val="00FC01BA"/>
    <w:pPr>
      <w:keepNext/>
      <w:numPr>
        <w:numId w:val="18"/>
      </w:numPr>
      <w:contextualSpacing/>
      <w:outlineLvl w:val="0"/>
    </w:pPr>
    <w:rPr>
      <w:rFonts w:ascii="Verdana" w:hAnsi="Verdana"/>
    </w:rPr>
  </w:style>
  <w:style w:type="paragraph" w:styleId="BodyTextIndent">
    <w:name w:val="Body Text Indent"/>
    <w:basedOn w:val="Normal"/>
    <w:link w:val="BodyTextIndentChar"/>
    <w:uiPriority w:val="99"/>
    <w:semiHidden/>
    <w:unhideWhenUsed/>
    <w:rsid w:val="00845E1F"/>
    <w:pPr>
      <w:spacing w:after="120"/>
      <w:ind w:left="360"/>
    </w:pPr>
  </w:style>
  <w:style w:type="character" w:customStyle="1" w:styleId="BodyTextIndentChar">
    <w:name w:val="Body Text Indent Char"/>
    <w:basedOn w:val="DefaultParagraphFont"/>
    <w:link w:val="BodyTextIndent"/>
    <w:uiPriority w:val="99"/>
    <w:semiHidden/>
    <w:rsid w:val="00845E1F"/>
    <w:rPr>
      <w:color w:val="auto"/>
      <w:lang w:eastAsia="en-US"/>
    </w:rPr>
  </w:style>
  <w:style w:type="paragraph" w:styleId="ListParagraph">
    <w:name w:val="List Paragraph"/>
    <w:basedOn w:val="Normal"/>
    <w:uiPriority w:val="34"/>
    <w:unhideWhenUsed/>
    <w:qFormat/>
    <w:rsid w:val="00A04518"/>
    <w:pPr>
      <w:ind w:left="720"/>
      <w:contextualSpacing/>
    </w:pPr>
  </w:style>
  <w:style w:type="paragraph" w:customStyle="1" w:styleId="Code">
    <w:name w:val="Code"/>
    <w:basedOn w:val="Normal"/>
    <w:next w:val="Normal"/>
    <w:qFormat/>
    <w:rsid w:val="00E44558"/>
    <w:pPr>
      <w:framePr w:hSpace="187" w:vSpace="187" w:wrap="around" w:vAnchor="text" w:hAnchor="text" w:y="1"/>
      <w:pBdr>
        <w:top w:val="single" w:sz="4" w:space="1" w:color="auto"/>
        <w:bottom w:val="single" w:sz="4" w:space="1" w:color="auto"/>
      </w:pBdr>
      <w:shd w:val="pct15" w:color="auto" w:fill="auto"/>
    </w:pPr>
    <w:rPr>
      <w:rFonts w:ascii="Courier" w:hAnsi="Courier"/>
    </w:rPr>
  </w:style>
  <w:style w:type="paragraph" w:customStyle="1" w:styleId="CodeOutput">
    <w:name w:val="Code Output"/>
    <w:basedOn w:val="Code"/>
    <w:next w:val="Code"/>
    <w:qFormat/>
    <w:rsid w:val="00E44558"/>
    <w:pPr>
      <w:framePr w:wrap="around"/>
      <w:ind w:left="720"/>
    </w:pPr>
    <w:rPr>
      <w:i/>
      <w:color w:val="00B050"/>
      <w:sz w:val="16"/>
    </w:rPr>
  </w:style>
  <w:style w:type="paragraph" w:styleId="BodyText">
    <w:name w:val="Body Text"/>
    <w:basedOn w:val="Normal"/>
    <w:link w:val="BodyTextChar"/>
    <w:uiPriority w:val="99"/>
    <w:semiHidden/>
    <w:unhideWhenUsed/>
    <w:rsid w:val="00A04518"/>
    <w:pPr>
      <w:spacing w:after="120"/>
    </w:pPr>
  </w:style>
  <w:style w:type="character" w:customStyle="1" w:styleId="BodyTextChar">
    <w:name w:val="Body Text Char"/>
    <w:basedOn w:val="DefaultParagraphFont"/>
    <w:link w:val="BodyText"/>
    <w:uiPriority w:val="99"/>
    <w:semiHidden/>
    <w:rsid w:val="00A04518"/>
    <w:rPr>
      <w:color w:val="auto"/>
      <w:lang w:eastAsia="en-US"/>
    </w:rPr>
  </w:style>
  <w:style w:type="paragraph" w:styleId="TOC1">
    <w:name w:val="toc 1"/>
    <w:basedOn w:val="Normal"/>
    <w:next w:val="Normal"/>
    <w:autoRedefine/>
    <w:uiPriority w:val="39"/>
    <w:unhideWhenUsed/>
    <w:rsid w:val="00377212"/>
  </w:style>
  <w:style w:type="paragraph" w:styleId="TOC2">
    <w:name w:val="toc 2"/>
    <w:basedOn w:val="Normal"/>
    <w:next w:val="Normal"/>
    <w:autoRedefine/>
    <w:uiPriority w:val="39"/>
    <w:unhideWhenUsed/>
    <w:rsid w:val="00377212"/>
    <w:pPr>
      <w:ind w:left="240"/>
    </w:pPr>
  </w:style>
  <w:style w:type="paragraph" w:styleId="TOC3">
    <w:name w:val="toc 3"/>
    <w:basedOn w:val="Normal"/>
    <w:next w:val="Normal"/>
    <w:autoRedefine/>
    <w:uiPriority w:val="39"/>
    <w:unhideWhenUsed/>
    <w:rsid w:val="00377212"/>
    <w:pPr>
      <w:ind w:left="480"/>
    </w:pPr>
  </w:style>
  <w:style w:type="paragraph" w:styleId="TOC4">
    <w:name w:val="toc 4"/>
    <w:basedOn w:val="Normal"/>
    <w:next w:val="Normal"/>
    <w:autoRedefine/>
    <w:uiPriority w:val="39"/>
    <w:unhideWhenUsed/>
    <w:rsid w:val="00377212"/>
    <w:pPr>
      <w:ind w:left="720"/>
    </w:pPr>
  </w:style>
  <w:style w:type="paragraph" w:styleId="TOC5">
    <w:name w:val="toc 5"/>
    <w:basedOn w:val="Normal"/>
    <w:next w:val="Normal"/>
    <w:autoRedefine/>
    <w:uiPriority w:val="39"/>
    <w:unhideWhenUsed/>
    <w:rsid w:val="00377212"/>
    <w:pPr>
      <w:ind w:left="960"/>
    </w:pPr>
  </w:style>
  <w:style w:type="paragraph" w:styleId="TOC6">
    <w:name w:val="toc 6"/>
    <w:basedOn w:val="Normal"/>
    <w:next w:val="Normal"/>
    <w:autoRedefine/>
    <w:uiPriority w:val="39"/>
    <w:unhideWhenUsed/>
    <w:rsid w:val="00377212"/>
    <w:pPr>
      <w:ind w:left="1200"/>
    </w:pPr>
  </w:style>
  <w:style w:type="paragraph" w:styleId="TOC7">
    <w:name w:val="toc 7"/>
    <w:basedOn w:val="Normal"/>
    <w:next w:val="Normal"/>
    <w:autoRedefine/>
    <w:uiPriority w:val="39"/>
    <w:unhideWhenUsed/>
    <w:rsid w:val="00377212"/>
    <w:pPr>
      <w:ind w:left="1440"/>
    </w:pPr>
  </w:style>
  <w:style w:type="paragraph" w:styleId="TOC8">
    <w:name w:val="toc 8"/>
    <w:basedOn w:val="Normal"/>
    <w:next w:val="Normal"/>
    <w:autoRedefine/>
    <w:uiPriority w:val="39"/>
    <w:unhideWhenUsed/>
    <w:rsid w:val="00377212"/>
    <w:pPr>
      <w:ind w:left="1680"/>
    </w:pPr>
  </w:style>
  <w:style w:type="paragraph" w:styleId="TOC9">
    <w:name w:val="toc 9"/>
    <w:basedOn w:val="Normal"/>
    <w:next w:val="Normal"/>
    <w:autoRedefine/>
    <w:uiPriority w:val="39"/>
    <w:unhideWhenUsed/>
    <w:rsid w:val="00377212"/>
    <w:pPr>
      <w:ind w:left="1920"/>
    </w:pPr>
  </w:style>
  <w:style w:type="paragraph" w:styleId="NormalWeb">
    <w:name w:val="Normal (Web)"/>
    <w:basedOn w:val="Normal"/>
    <w:uiPriority w:val="99"/>
    <w:unhideWhenUsed/>
    <w:rsid w:val="008A3F92"/>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8A3F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83414">
      <w:bodyDiv w:val="1"/>
      <w:marLeft w:val="0"/>
      <w:marRight w:val="0"/>
      <w:marTop w:val="0"/>
      <w:marBottom w:val="0"/>
      <w:divBdr>
        <w:top w:val="none" w:sz="0" w:space="0" w:color="auto"/>
        <w:left w:val="none" w:sz="0" w:space="0" w:color="auto"/>
        <w:bottom w:val="none" w:sz="0" w:space="0" w:color="auto"/>
        <w:right w:val="none" w:sz="0" w:space="0" w:color="auto"/>
      </w:divBdr>
      <w:divsChild>
        <w:div w:id="1055130247">
          <w:marLeft w:val="1267"/>
          <w:marRight w:val="0"/>
          <w:marTop w:val="0"/>
          <w:marBottom w:val="0"/>
          <w:divBdr>
            <w:top w:val="none" w:sz="0" w:space="0" w:color="auto"/>
            <w:left w:val="none" w:sz="0" w:space="0" w:color="auto"/>
            <w:bottom w:val="none" w:sz="0" w:space="0" w:color="auto"/>
            <w:right w:val="none" w:sz="0" w:space="0" w:color="auto"/>
          </w:divBdr>
        </w:div>
      </w:divsChild>
    </w:div>
    <w:div w:id="272399916">
      <w:bodyDiv w:val="1"/>
      <w:marLeft w:val="0"/>
      <w:marRight w:val="0"/>
      <w:marTop w:val="0"/>
      <w:marBottom w:val="0"/>
      <w:divBdr>
        <w:top w:val="none" w:sz="0" w:space="0" w:color="auto"/>
        <w:left w:val="none" w:sz="0" w:space="0" w:color="auto"/>
        <w:bottom w:val="none" w:sz="0" w:space="0" w:color="auto"/>
        <w:right w:val="none" w:sz="0" w:space="0" w:color="auto"/>
      </w:divBdr>
      <w:divsChild>
        <w:div w:id="1445349836">
          <w:marLeft w:val="547"/>
          <w:marRight w:val="0"/>
          <w:marTop w:val="180"/>
          <w:marBottom w:val="0"/>
          <w:divBdr>
            <w:top w:val="none" w:sz="0" w:space="0" w:color="auto"/>
            <w:left w:val="none" w:sz="0" w:space="0" w:color="auto"/>
            <w:bottom w:val="none" w:sz="0" w:space="0" w:color="auto"/>
            <w:right w:val="none" w:sz="0" w:space="0" w:color="auto"/>
          </w:divBdr>
        </w:div>
        <w:div w:id="1292904114">
          <w:marLeft w:val="547"/>
          <w:marRight w:val="0"/>
          <w:marTop w:val="180"/>
          <w:marBottom w:val="0"/>
          <w:divBdr>
            <w:top w:val="none" w:sz="0" w:space="0" w:color="auto"/>
            <w:left w:val="none" w:sz="0" w:space="0" w:color="auto"/>
            <w:bottom w:val="none" w:sz="0" w:space="0" w:color="auto"/>
            <w:right w:val="none" w:sz="0" w:space="0" w:color="auto"/>
          </w:divBdr>
        </w:div>
        <w:div w:id="1675304740">
          <w:marLeft w:val="907"/>
          <w:marRight w:val="0"/>
          <w:marTop w:val="0"/>
          <w:marBottom w:val="0"/>
          <w:divBdr>
            <w:top w:val="none" w:sz="0" w:space="0" w:color="auto"/>
            <w:left w:val="none" w:sz="0" w:space="0" w:color="auto"/>
            <w:bottom w:val="none" w:sz="0" w:space="0" w:color="auto"/>
            <w:right w:val="none" w:sz="0" w:space="0" w:color="auto"/>
          </w:divBdr>
        </w:div>
        <w:div w:id="432743360">
          <w:marLeft w:val="1267"/>
          <w:marRight w:val="0"/>
          <w:marTop w:val="0"/>
          <w:marBottom w:val="0"/>
          <w:divBdr>
            <w:top w:val="none" w:sz="0" w:space="0" w:color="auto"/>
            <w:left w:val="none" w:sz="0" w:space="0" w:color="auto"/>
            <w:bottom w:val="none" w:sz="0" w:space="0" w:color="auto"/>
            <w:right w:val="none" w:sz="0" w:space="0" w:color="auto"/>
          </w:divBdr>
        </w:div>
        <w:div w:id="1377318142">
          <w:marLeft w:val="1267"/>
          <w:marRight w:val="0"/>
          <w:marTop w:val="0"/>
          <w:marBottom w:val="0"/>
          <w:divBdr>
            <w:top w:val="none" w:sz="0" w:space="0" w:color="auto"/>
            <w:left w:val="none" w:sz="0" w:space="0" w:color="auto"/>
            <w:bottom w:val="none" w:sz="0" w:space="0" w:color="auto"/>
            <w:right w:val="none" w:sz="0" w:space="0" w:color="auto"/>
          </w:divBdr>
        </w:div>
        <w:div w:id="1577670549">
          <w:marLeft w:val="1267"/>
          <w:marRight w:val="0"/>
          <w:marTop w:val="0"/>
          <w:marBottom w:val="0"/>
          <w:divBdr>
            <w:top w:val="none" w:sz="0" w:space="0" w:color="auto"/>
            <w:left w:val="none" w:sz="0" w:space="0" w:color="auto"/>
            <w:bottom w:val="none" w:sz="0" w:space="0" w:color="auto"/>
            <w:right w:val="none" w:sz="0" w:space="0" w:color="auto"/>
          </w:divBdr>
        </w:div>
      </w:divsChild>
    </w:div>
    <w:div w:id="677922036">
      <w:bodyDiv w:val="1"/>
      <w:marLeft w:val="0"/>
      <w:marRight w:val="0"/>
      <w:marTop w:val="0"/>
      <w:marBottom w:val="0"/>
      <w:divBdr>
        <w:top w:val="none" w:sz="0" w:space="0" w:color="auto"/>
        <w:left w:val="none" w:sz="0" w:space="0" w:color="auto"/>
        <w:bottom w:val="none" w:sz="0" w:space="0" w:color="auto"/>
        <w:right w:val="none" w:sz="0" w:space="0" w:color="auto"/>
      </w:divBdr>
    </w:div>
    <w:div w:id="678461192">
      <w:bodyDiv w:val="1"/>
      <w:marLeft w:val="0"/>
      <w:marRight w:val="0"/>
      <w:marTop w:val="0"/>
      <w:marBottom w:val="0"/>
      <w:divBdr>
        <w:top w:val="none" w:sz="0" w:space="0" w:color="auto"/>
        <w:left w:val="none" w:sz="0" w:space="0" w:color="auto"/>
        <w:bottom w:val="none" w:sz="0" w:space="0" w:color="auto"/>
        <w:right w:val="none" w:sz="0" w:space="0" w:color="auto"/>
      </w:divBdr>
    </w:div>
    <w:div w:id="690909527">
      <w:bodyDiv w:val="1"/>
      <w:marLeft w:val="0"/>
      <w:marRight w:val="0"/>
      <w:marTop w:val="0"/>
      <w:marBottom w:val="0"/>
      <w:divBdr>
        <w:top w:val="none" w:sz="0" w:space="0" w:color="auto"/>
        <w:left w:val="none" w:sz="0" w:space="0" w:color="auto"/>
        <w:bottom w:val="none" w:sz="0" w:space="0" w:color="auto"/>
        <w:right w:val="none" w:sz="0" w:space="0" w:color="auto"/>
      </w:divBdr>
    </w:div>
    <w:div w:id="727262169">
      <w:bodyDiv w:val="1"/>
      <w:marLeft w:val="0"/>
      <w:marRight w:val="0"/>
      <w:marTop w:val="0"/>
      <w:marBottom w:val="0"/>
      <w:divBdr>
        <w:top w:val="none" w:sz="0" w:space="0" w:color="auto"/>
        <w:left w:val="none" w:sz="0" w:space="0" w:color="auto"/>
        <w:bottom w:val="none" w:sz="0" w:space="0" w:color="auto"/>
        <w:right w:val="none" w:sz="0" w:space="0" w:color="auto"/>
      </w:divBdr>
    </w:div>
    <w:div w:id="805122776">
      <w:bodyDiv w:val="1"/>
      <w:marLeft w:val="0"/>
      <w:marRight w:val="0"/>
      <w:marTop w:val="0"/>
      <w:marBottom w:val="0"/>
      <w:divBdr>
        <w:top w:val="none" w:sz="0" w:space="0" w:color="auto"/>
        <w:left w:val="none" w:sz="0" w:space="0" w:color="auto"/>
        <w:bottom w:val="none" w:sz="0" w:space="0" w:color="auto"/>
        <w:right w:val="none" w:sz="0" w:space="0" w:color="auto"/>
      </w:divBdr>
    </w:div>
    <w:div w:id="857549782">
      <w:bodyDiv w:val="1"/>
      <w:marLeft w:val="0"/>
      <w:marRight w:val="0"/>
      <w:marTop w:val="0"/>
      <w:marBottom w:val="0"/>
      <w:divBdr>
        <w:top w:val="none" w:sz="0" w:space="0" w:color="auto"/>
        <w:left w:val="none" w:sz="0" w:space="0" w:color="auto"/>
        <w:bottom w:val="none" w:sz="0" w:space="0" w:color="auto"/>
        <w:right w:val="none" w:sz="0" w:space="0" w:color="auto"/>
      </w:divBdr>
    </w:div>
    <w:div w:id="1040400737">
      <w:bodyDiv w:val="1"/>
      <w:marLeft w:val="0"/>
      <w:marRight w:val="0"/>
      <w:marTop w:val="0"/>
      <w:marBottom w:val="0"/>
      <w:divBdr>
        <w:top w:val="none" w:sz="0" w:space="0" w:color="auto"/>
        <w:left w:val="none" w:sz="0" w:space="0" w:color="auto"/>
        <w:bottom w:val="none" w:sz="0" w:space="0" w:color="auto"/>
        <w:right w:val="none" w:sz="0" w:space="0" w:color="auto"/>
      </w:divBdr>
    </w:div>
    <w:div w:id="1139109286">
      <w:bodyDiv w:val="1"/>
      <w:marLeft w:val="0"/>
      <w:marRight w:val="0"/>
      <w:marTop w:val="0"/>
      <w:marBottom w:val="0"/>
      <w:divBdr>
        <w:top w:val="none" w:sz="0" w:space="0" w:color="auto"/>
        <w:left w:val="none" w:sz="0" w:space="0" w:color="auto"/>
        <w:bottom w:val="none" w:sz="0" w:space="0" w:color="auto"/>
        <w:right w:val="none" w:sz="0" w:space="0" w:color="auto"/>
      </w:divBdr>
      <w:divsChild>
        <w:div w:id="685593334">
          <w:marLeft w:val="1267"/>
          <w:marRight w:val="0"/>
          <w:marTop w:val="0"/>
          <w:marBottom w:val="0"/>
          <w:divBdr>
            <w:top w:val="none" w:sz="0" w:space="0" w:color="auto"/>
            <w:left w:val="none" w:sz="0" w:space="0" w:color="auto"/>
            <w:bottom w:val="none" w:sz="0" w:space="0" w:color="auto"/>
            <w:right w:val="none" w:sz="0" w:space="0" w:color="auto"/>
          </w:divBdr>
        </w:div>
      </w:divsChild>
    </w:div>
    <w:div w:id="1214273530">
      <w:bodyDiv w:val="1"/>
      <w:marLeft w:val="0"/>
      <w:marRight w:val="0"/>
      <w:marTop w:val="0"/>
      <w:marBottom w:val="0"/>
      <w:divBdr>
        <w:top w:val="none" w:sz="0" w:space="0" w:color="auto"/>
        <w:left w:val="none" w:sz="0" w:space="0" w:color="auto"/>
        <w:bottom w:val="none" w:sz="0" w:space="0" w:color="auto"/>
        <w:right w:val="none" w:sz="0" w:space="0" w:color="auto"/>
      </w:divBdr>
    </w:div>
    <w:div w:id="1246574638">
      <w:bodyDiv w:val="1"/>
      <w:marLeft w:val="0"/>
      <w:marRight w:val="0"/>
      <w:marTop w:val="0"/>
      <w:marBottom w:val="0"/>
      <w:divBdr>
        <w:top w:val="none" w:sz="0" w:space="0" w:color="auto"/>
        <w:left w:val="none" w:sz="0" w:space="0" w:color="auto"/>
        <w:bottom w:val="none" w:sz="0" w:space="0" w:color="auto"/>
        <w:right w:val="none" w:sz="0" w:space="0" w:color="auto"/>
      </w:divBdr>
    </w:div>
    <w:div w:id="1531257786">
      <w:bodyDiv w:val="1"/>
      <w:marLeft w:val="0"/>
      <w:marRight w:val="0"/>
      <w:marTop w:val="0"/>
      <w:marBottom w:val="0"/>
      <w:divBdr>
        <w:top w:val="none" w:sz="0" w:space="0" w:color="auto"/>
        <w:left w:val="none" w:sz="0" w:space="0" w:color="auto"/>
        <w:bottom w:val="none" w:sz="0" w:space="0" w:color="auto"/>
        <w:right w:val="none" w:sz="0" w:space="0" w:color="auto"/>
      </w:divBdr>
    </w:div>
    <w:div w:id="1531411150">
      <w:bodyDiv w:val="1"/>
      <w:marLeft w:val="0"/>
      <w:marRight w:val="0"/>
      <w:marTop w:val="0"/>
      <w:marBottom w:val="0"/>
      <w:divBdr>
        <w:top w:val="none" w:sz="0" w:space="0" w:color="auto"/>
        <w:left w:val="none" w:sz="0" w:space="0" w:color="auto"/>
        <w:bottom w:val="none" w:sz="0" w:space="0" w:color="auto"/>
        <w:right w:val="none" w:sz="0" w:space="0" w:color="auto"/>
      </w:divBdr>
    </w:div>
    <w:div w:id="203322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atascience.ibm.com/" TargetMode="External"/><Relationship Id="rId20" Type="http://schemas.openxmlformats.org/officeDocument/2006/relationships/image" Target="media/image10.png"/><Relationship Id="rId21" Type="http://schemas.openxmlformats.org/officeDocument/2006/relationships/hyperlink" Target="https://docs.npmjs.com/getting-started/installing-node" TargetMode="External"/><Relationship Id="rId22" Type="http://schemas.openxmlformats.org/officeDocument/2006/relationships/hyperlink" Target="https://docs.npmjs.com/getting-started/installing-node"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github.com/dustinvanstee/nba-rt-prediction" TargetMode="External"/><Relationship Id="rId18" Type="http://schemas.openxmlformats.org/officeDocument/2006/relationships/hyperlink" Target="https://github.com/dustinvanstee/nba-rt-prediction" TargetMode="External"/><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dustinvanstee/nba-rt-predic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dustinvanstee/Library/Containers/com.microsoft.Word/Data/Library/Caches/1033/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82</TotalTime>
  <Pages>13</Pages>
  <Words>1871</Words>
  <Characters>10667</Characters>
  <Application>Microsoft Macintosh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VANSTEE</dc:creator>
  <cp:keywords/>
  <dc:description/>
  <cp:lastModifiedBy>Catherine CAO</cp:lastModifiedBy>
  <cp:revision>6</cp:revision>
  <cp:lastPrinted>2016-05-18T14:31:00Z</cp:lastPrinted>
  <dcterms:created xsi:type="dcterms:W3CDTF">2016-05-18T14:33:00Z</dcterms:created>
  <dcterms:modified xsi:type="dcterms:W3CDTF">2016-09-20T07:13:00Z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